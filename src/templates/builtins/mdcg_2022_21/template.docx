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F919" w14:textId="64133BA7" w:rsidR="00CE1265" w:rsidRPr="00693AC9" w:rsidRDefault="00B236B4" w:rsidP="00CE1265">
      <w:pPr>
        <w:rPr>
          <w:rFonts w:ascii="Arial" w:hAnsi="Arial" w:cs="Arial"/>
          <w:i/>
          <w:iCs/>
          <w:color w:val="0000CC"/>
          <w:sz w:val="20"/>
          <w:szCs w:val="16"/>
        </w:rPr>
      </w:pPr>
      <w:proofErr w:type="spellStart"/>
      <w:r>
        <w:rPr>
          <w:rFonts w:ascii="Arial" w:hAnsi="Arial" w:cs="Arial"/>
          <w:i/>
          <w:iCs/>
          <w:color w:val="0000CC"/>
          <w:sz w:val="20"/>
          <w:szCs w:val="16"/>
        </w:rPr>
        <w:t>d</w:t>
      </w:r>
      <w:r w:rsidR="00CE1265" w:rsidRPr="00693AC9">
        <w:rPr>
          <w:rFonts w:ascii="Arial" w:hAnsi="Arial" w:cs="Arial"/>
          <w:i/>
          <w:iCs/>
          <w:color w:val="0000CC"/>
          <w:sz w:val="20"/>
          <w:szCs w:val="16"/>
        </w:rPr>
        <w:t>Text</w:t>
      </w:r>
      <w:proofErr w:type="spellEnd"/>
      <w:r w:rsidR="00CE1265" w:rsidRPr="00693AC9">
        <w:rPr>
          <w:rFonts w:ascii="Arial" w:hAnsi="Arial" w:cs="Arial"/>
          <w:i/>
          <w:iCs/>
          <w:color w:val="0000CC"/>
          <w:sz w:val="20"/>
          <w:szCs w:val="16"/>
        </w:rPr>
        <w:t xml:space="preserve"> in bracketed blue italics is instruction that is intended to be replaced with text specific to the product.</w:t>
      </w:r>
    </w:p>
    <w:p>
      <w:r>
        <w:t xml:space="preserve">Device: {{meta.deviceName}}</w:t>
      </w:r>
    </w:p>
    <w:p>
      <w:r>
        <w:t xml:space="preserve">Manufacturer: {{meta.manufacturer}}</w:t>
      </w:r>
    </w:p>
    <w:p>
      <w:r>
        <w:t xml:space="preserve">Period: {{meta.periodStart}} to {{meta.periodEnd}}</w:t>
      </w:r>
    </w:p>
    <w:p>
      <w:r>
        <w:t xml:space="preserve">Version: {{meta.psurVersion}}</w:t>
      </w:r>
    </w:p>
    <w:p>
      <w:r>
        <w:t xml:space="preserve">Author: {{meta.psurAuthor}}</w:t>
      </w:r>
    </w:p>
    <w:p>
      <w:r>
        <w:t xml:space="preserve">Notified Body: {{meta.notifiedBody}}</w:t>
      </w:r>
    </w:p>
    <w:p>
      <w:r>
        <w:t xml:space="preserve">Certificate: {{meta.certificateNumber}}</w:t>
      </w:r>
    </w:p>
    <w:p>
      <w:r>
        <w:t xml:space="preserve">Report Date: {{meta.reportDate}}</w:t>
      </w:r>
    </w:p>
    <w:p w14:paraId="5D65E190" w14:textId="77777777" w:rsidR="00CE1265" w:rsidRPr="00693AC9" w:rsidRDefault="00CE1265" w:rsidP="00CE1265">
      <w:pPr>
        <w:rPr>
          <w:rFonts w:ascii="Arial" w:hAnsi="Arial" w:cs="Arial"/>
          <w:i/>
          <w:iCs/>
          <w:color w:val="0000CC"/>
          <w:sz w:val="20"/>
          <w:szCs w:val="16"/>
        </w:rPr>
      </w:pPr>
      <w:r w:rsidRPr="00693AC9">
        <w:rPr>
          <w:rFonts w:ascii="Arial" w:hAnsi="Arial" w:cs="Arial"/>
          <w:i/>
          <w:iCs/>
          <w:color w:val="0000CC"/>
          <w:sz w:val="20"/>
          <w:szCs w:val="16"/>
        </w:rPr>
        <w:t>These instructions should be deleted from the quality record produced from this form.</w:t>
      </w:r>
    </w:p>
    <w:p w14:paraId="07CF2752" w14:textId="77777777" w:rsidR="00CB3074" w:rsidRPr="00693AC9" w:rsidRDefault="00CB3074">
      <w:pPr>
        <w:rPr>
          <w:rFonts w:ascii="Arial" w:hAnsi="Arial" w:cs="Arial"/>
        </w:rPr>
      </w:pPr>
    </w:p>
    <w:p w14:paraId="449C5C39" w14:textId="77777777" w:rsidR="004B0164" w:rsidRPr="00693AC9" w:rsidRDefault="004B0164" w:rsidP="004B016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93AC9">
        <w:rPr>
          <w:rFonts w:ascii="Arial" w:hAnsi="Arial" w:cs="Arial"/>
          <w:b/>
          <w:bCs/>
          <w:sz w:val="28"/>
          <w:szCs w:val="28"/>
        </w:rPr>
        <w:t>PSUR COVER PAGE</w:t>
      </w:r>
    </w:p>
    <w:p w14:paraId="61639ACC" w14:textId="77777777" w:rsidR="00363DE9" w:rsidRPr="006E09D7" w:rsidRDefault="00363DE9" w:rsidP="00363DE9">
      <w:pPr>
        <w:spacing w:line="360" w:lineRule="auto"/>
        <w:rPr>
          <w:rFonts w:ascii="Arial" w:hAnsi="Arial" w:cs="Arial"/>
          <w:b/>
          <w:bCs/>
          <w:szCs w:val="24"/>
          <w:u w:val="single"/>
        </w:rPr>
      </w:pPr>
      <w:r w:rsidRPr="006E09D7">
        <w:rPr>
          <w:rFonts w:ascii="Arial" w:hAnsi="Arial" w:cs="Arial"/>
          <w:b/>
          <w:bCs/>
          <w:szCs w:val="24"/>
          <w:u w:val="single"/>
        </w:rPr>
        <w:t>Manufacturer Information</w:t>
      </w:r>
    </w:p>
    <w:p w14:paraId="45367E78" w14:textId="77777777" w:rsidR="00363DE9" w:rsidRPr="006E09D7" w:rsidRDefault="00363DE9" w:rsidP="00363DE9">
      <w:pPr>
        <w:spacing w:line="360" w:lineRule="auto"/>
        <w:rPr>
          <w:rFonts w:ascii="Arial" w:hAnsi="Arial" w:cs="Arial"/>
          <w:i/>
          <w:iCs/>
          <w:color w:val="0000CC"/>
          <w:sz w:val="20"/>
        </w:rPr>
      </w:pPr>
      <w:r w:rsidRPr="006E09D7">
        <w:rPr>
          <w:rFonts w:ascii="Arial" w:hAnsi="Arial" w:cs="Arial"/>
          <w:b/>
          <w:bCs/>
          <w:sz w:val="20"/>
        </w:rPr>
        <w:t>Company Name:</w:t>
      </w:r>
      <w:r w:rsidRPr="006E09D7">
        <w:rPr>
          <w:rFonts w:ascii="Arial" w:hAnsi="Arial" w:cs="Arial"/>
          <w:sz w:val="20"/>
        </w:rPr>
        <w:t xml:space="preserve"> CooperSurgical, Inc.</w:t>
      </w:r>
      <w:r w:rsidRPr="006E09D7">
        <w:rPr>
          <w:rFonts w:ascii="Arial" w:hAnsi="Arial" w:cs="Arial"/>
          <w:sz w:val="20"/>
        </w:rPr>
        <w:br/>
      </w:r>
      <w:r w:rsidRPr="006E09D7">
        <w:rPr>
          <w:rFonts w:ascii="Arial" w:hAnsi="Arial" w:cs="Arial"/>
          <w:b/>
          <w:bCs/>
          <w:sz w:val="20"/>
        </w:rPr>
        <w:t>Address:</w:t>
      </w:r>
      <w:r w:rsidRPr="006E09D7">
        <w:rPr>
          <w:rFonts w:ascii="Arial" w:hAnsi="Arial" w:cs="Arial"/>
          <w:sz w:val="20"/>
        </w:rPr>
        <w:t xml:space="preserve"> CooperSurgical, Inc.</w:t>
      </w:r>
      <w:r w:rsidRPr="006E09D7">
        <w:rPr>
          <w:rFonts w:ascii="Arial" w:hAnsi="Arial" w:cs="Arial"/>
          <w:sz w:val="20"/>
        </w:rPr>
        <w:br/>
        <w:t xml:space="preserve">                  95 Corporate Drive, Trumbull, CT 06611</w:t>
      </w:r>
      <w:r w:rsidRPr="006E09D7">
        <w:rPr>
          <w:rFonts w:ascii="Arial" w:hAnsi="Arial" w:cs="Arial"/>
          <w:sz w:val="20"/>
        </w:rPr>
        <w:br/>
        <w:t xml:space="preserve">                  United States of America</w:t>
      </w:r>
    </w:p>
    <w:p w14:paraId="569E8CD2" w14:textId="77777777" w:rsidR="00363DE9" w:rsidRPr="006E09D7" w:rsidRDefault="00363DE9" w:rsidP="00363DE9">
      <w:pPr>
        <w:spacing w:line="360" w:lineRule="auto"/>
        <w:rPr>
          <w:rFonts w:ascii="Arial" w:hAnsi="Arial" w:cs="Arial"/>
          <w:sz w:val="20"/>
        </w:rPr>
      </w:pPr>
      <w:r w:rsidRPr="006E09D7">
        <w:rPr>
          <w:rFonts w:ascii="Arial" w:hAnsi="Arial" w:cs="Arial"/>
          <w:b/>
          <w:bCs/>
          <w:sz w:val="20"/>
        </w:rPr>
        <w:t xml:space="preserve">Manufacturer Single Registration Number (SRN): </w:t>
      </w:r>
      <w:r w:rsidRPr="006E09D7">
        <w:rPr>
          <w:rFonts w:ascii="Arial" w:hAnsi="Arial" w:cs="Arial"/>
          <w:sz w:val="20"/>
        </w:rPr>
        <w:t>US-MF-000002607</w:t>
      </w:r>
      <w:r w:rsidRPr="006E09D7">
        <w:rPr>
          <w:rFonts w:ascii="Arial" w:hAnsi="Arial" w:cs="Arial"/>
          <w:sz w:val="20"/>
        </w:rPr>
        <w:br/>
      </w:r>
      <w:r w:rsidRPr="006E09D7">
        <w:rPr>
          <w:rFonts w:ascii="Arial" w:hAnsi="Arial" w:cs="Arial"/>
          <w:b/>
          <w:bCs/>
          <w:sz w:val="20"/>
        </w:rPr>
        <w:t>Authorized Representative (if applicable):</w:t>
      </w:r>
      <w:r w:rsidRPr="006E09D7">
        <w:rPr>
          <w:rFonts w:ascii="Arial" w:hAnsi="Arial" w:cs="Arial"/>
          <w:sz w:val="20"/>
        </w:rPr>
        <w:t xml:space="preserve"> CooperSurgical Distribution B.V.</w:t>
      </w:r>
    </w:p>
    <w:p w14:paraId="1B8D3C38" w14:textId="77777777" w:rsidR="00363DE9" w:rsidRPr="006E09D7" w:rsidRDefault="00363DE9" w:rsidP="00363DE9">
      <w:pPr>
        <w:spacing w:line="360" w:lineRule="auto"/>
        <w:rPr>
          <w:rFonts w:ascii="Arial" w:hAnsi="Arial" w:cs="Arial"/>
          <w:sz w:val="20"/>
        </w:rPr>
      </w:pPr>
      <w:r w:rsidRPr="006E09D7">
        <w:rPr>
          <w:rFonts w:ascii="Arial" w:hAnsi="Arial" w:cs="Arial"/>
          <w:sz w:val="20"/>
        </w:rPr>
        <w:t xml:space="preserve">                                                                        Celsiusweg 35</w:t>
      </w:r>
    </w:p>
    <w:p w14:paraId="144BE15A" w14:textId="77777777" w:rsidR="00363DE9" w:rsidRPr="006E09D7" w:rsidRDefault="00363DE9" w:rsidP="00363DE9">
      <w:pPr>
        <w:spacing w:line="360" w:lineRule="auto"/>
        <w:rPr>
          <w:rFonts w:ascii="Arial" w:hAnsi="Arial" w:cs="Arial"/>
          <w:sz w:val="20"/>
        </w:rPr>
      </w:pPr>
      <w:r w:rsidRPr="006E09D7">
        <w:rPr>
          <w:rFonts w:ascii="Arial" w:hAnsi="Arial" w:cs="Arial"/>
          <w:sz w:val="20"/>
        </w:rPr>
        <w:t xml:space="preserve">                                                                        5928 PR Venlo</w:t>
      </w:r>
    </w:p>
    <w:p w14:paraId="3E10E53B" w14:textId="77777777" w:rsidR="00363DE9" w:rsidRPr="006E09D7" w:rsidRDefault="00363DE9" w:rsidP="00363DE9">
      <w:pPr>
        <w:spacing w:line="360" w:lineRule="auto"/>
        <w:rPr>
          <w:rFonts w:ascii="Arial" w:hAnsi="Arial" w:cs="Arial"/>
          <w:sz w:val="20"/>
        </w:rPr>
      </w:pPr>
      <w:r w:rsidRPr="006E09D7">
        <w:rPr>
          <w:rFonts w:ascii="Arial" w:hAnsi="Arial" w:cs="Arial"/>
          <w:sz w:val="20"/>
        </w:rPr>
        <w:t xml:space="preserve">                                                                        The Netherlands</w:t>
      </w:r>
    </w:p>
    <w:p w14:paraId="6016012A" w14:textId="2936D05E" w:rsidR="004B0164" w:rsidRPr="00693AC9" w:rsidRDefault="00363DE9" w:rsidP="00363DE9">
      <w:pPr>
        <w:spacing w:line="360" w:lineRule="auto"/>
        <w:rPr>
          <w:rFonts w:ascii="Arial" w:hAnsi="Arial" w:cs="Arial"/>
          <w:sz w:val="20"/>
        </w:rPr>
      </w:pPr>
      <w:r w:rsidRPr="006E09D7">
        <w:rPr>
          <w:rFonts w:ascii="Arial" w:hAnsi="Arial" w:cs="Arial"/>
          <w:b/>
          <w:bCs/>
          <w:sz w:val="20"/>
        </w:rPr>
        <w:t>Authorized Representative Single Registration Number (SRN):</w:t>
      </w:r>
      <w:r w:rsidRPr="006E09D7">
        <w:rPr>
          <w:rFonts w:ascii="Arial" w:hAnsi="Arial" w:cs="Arial"/>
          <w:sz w:val="20"/>
        </w:rPr>
        <w:t xml:space="preserve"> NL-AR-0000000059</w:t>
      </w:r>
      <w:r w:rsidR="004B0164" w:rsidRPr="00693AC9">
        <w:rPr>
          <w:rFonts w:ascii="Arial" w:hAnsi="Arial" w:cs="Arial"/>
          <w:sz w:val="20"/>
        </w:rPr>
        <w:br/>
      </w:r>
    </w:p>
    <w:p w14:paraId="47378B2A" w14:textId="77777777" w:rsidR="004B0164" w:rsidRPr="00693AC9" w:rsidRDefault="004B0164" w:rsidP="00984AA7">
      <w:pPr>
        <w:spacing w:line="360" w:lineRule="auto"/>
        <w:rPr>
          <w:rFonts w:ascii="Arial" w:hAnsi="Arial" w:cs="Arial"/>
          <w:b/>
          <w:bCs/>
          <w:szCs w:val="24"/>
          <w:u w:val="single"/>
        </w:rPr>
      </w:pPr>
      <w:r w:rsidRPr="00693AC9">
        <w:rPr>
          <w:rFonts w:ascii="Arial" w:hAnsi="Arial" w:cs="Arial"/>
          <w:b/>
          <w:bCs/>
          <w:szCs w:val="24"/>
          <w:u w:val="single"/>
        </w:rPr>
        <w:t>Regulatory Information</w:t>
      </w:r>
    </w:p>
    <w:p w14:paraId="38E29B1B" w14:textId="68F74C67" w:rsidR="004B0164" w:rsidRPr="00693AC9" w:rsidRDefault="004B0164" w:rsidP="00984AA7">
      <w:pPr>
        <w:spacing w:line="360" w:lineRule="auto"/>
        <w:rPr>
          <w:rFonts w:ascii="Arial" w:hAnsi="Arial" w:cs="Arial"/>
          <w:b/>
          <w:bCs/>
          <w:sz w:val="20"/>
        </w:rPr>
      </w:pPr>
      <w:r w:rsidRPr="00693AC9">
        <w:rPr>
          <w:rFonts w:ascii="Arial" w:hAnsi="Arial" w:cs="Arial"/>
          <w:b/>
          <w:bCs/>
          <w:sz w:val="20"/>
        </w:rPr>
        <w:t>Certificate Number:</w:t>
      </w:r>
    </w:p>
    <w:p w14:paraId="68653445" w14:textId="627D9E46" w:rsidR="004B0164" w:rsidRPr="00693AC9" w:rsidRDefault="004B0164" w:rsidP="00984AA7">
      <w:pPr>
        <w:spacing w:line="360" w:lineRule="auto"/>
        <w:rPr>
          <w:rFonts w:ascii="Arial" w:hAnsi="Arial" w:cs="Arial"/>
          <w:b/>
          <w:bCs/>
          <w:sz w:val="20"/>
        </w:rPr>
      </w:pPr>
      <w:r w:rsidRPr="00693AC9">
        <w:rPr>
          <w:rFonts w:ascii="Arial" w:hAnsi="Arial" w:cs="Arial"/>
          <w:b/>
          <w:bCs/>
          <w:sz w:val="20"/>
        </w:rPr>
        <w:t>Date of Issue:</w:t>
      </w:r>
      <w:r w:rsidR="00147132" w:rsidRPr="00147132">
        <w:rPr>
          <w:rFonts w:ascii="Arial" w:hAnsi="Arial" w:cs="Arial"/>
          <w:i/>
          <w:iCs/>
          <w:color w:val="0000CC"/>
          <w:sz w:val="20"/>
          <w:szCs w:val="16"/>
        </w:rPr>
        <w:t xml:space="preserve"> </w:t>
      </w:r>
      <w:r w:rsidR="00147132" w:rsidRPr="00693AC9">
        <w:rPr>
          <w:rFonts w:ascii="Arial" w:hAnsi="Arial" w:cs="Arial"/>
          <w:i/>
          <w:iCs/>
          <w:color w:val="0000CC"/>
          <w:sz w:val="20"/>
          <w:szCs w:val="16"/>
        </w:rPr>
        <w:t>[</w:t>
      </w:r>
      <w:r w:rsidR="00147132">
        <w:rPr>
          <w:rFonts w:ascii="Arial" w:hAnsi="Arial" w:cs="Arial"/>
          <w:i/>
          <w:iCs/>
          <w:color w:val="0000CC"/>
          <w:sz w:val="20"/>
          <w:szCs w:val="16"/>
        </w:rPr>
        <w:t>Date</w:t>
      </w:r>
      <w:r w:rsidR="00C070FF">
        <w:rPr>
          <w:rFonts w:ascii="Arial" w:hAnsi="Arial" w:cs="Arial"/>
          <w:i/>
          <w:iCs/>
          <w:color w:val="0000CC"/>
          <w:sz w:val="20"/>
          <w:szCs w:val="16"/>
        </w:rPr>
        <w:t xml:space="preserve"> Certificate</w:t>
      </w:r>
      <w:r w:rsidR="00147132">
        <w:rPr>
          <w:rFonts w:ascii="Arial" w:hAnsi="Arial" w:cs="Arial"/>
          <w:i/>
          <w:iCs/>
          <w:color w:val="0000CC"/>
          <w:sz w:val="20"/>
          <w:szCs w:val="16"/>
        </w:rPr>
        <w:t xml:space="preserve"> </w:t>
      </w:r>
      <w:r w:rsidR="00C070FF">
        <w:rPr>
          <w:rFonts w:ascii="Arial" w:hAnsi="Arial" w:cs="Arial"/>
          <w:i/>
          <w:iCs/>
          <w:color w:val="0000CC"/>
          <w:sz w:val="20"/>
          <w:szCs w:val="16"/>
        </w:rPr>
        <w:t>Issued</w:t>
      </w:r>
      <w:r w:rsidR="00147132" w:rsidRPr="00693AC9">
        <w:rPr>
          <w:rFonts w:ascii="Arial" w:hAnsi="Arial" w:cs="Arial"/>
          <w:i/>
          <w:iCs/>
          <w:color w:val="0000CC"/>
          <w:sz w:val="20"/>
          <w:szCs w:val="16"/>
        </w:rPr>
        <w:t>]</w:t>
      </w:r>
    </w:p>
    <w:p w14:paraId="12B049D1" w14:textId="77777777" w:rsidR="00221649" w:rsidRDefault="00221649" w:rsidP="00221649">
      <w:pPr>
        <w:spacing w:line="360" w:lineRule="auto"/>
        <w:rPr>
          <w:rFonts w:ascii="Arial" w:hAnsi="Arial" w:cs="Arial"/>
          <w:sz w:val="20"/>
        </w:rPr>
      </w:pPr>
      <w:r w:rsidRPr="006E09D7">
        <w:rPr>
          <w:rFonts w:ascii="Arial" w:hAnsi="Arial" w:cs="Arial"/>
          <w:b/>
          <w:bCs/>
          <w:sz w:val="20"/>
        </w:rPr>
        <w:t>Notified Body Name:</w:t>
      </w:r>
      <w:r w:rsidRPr="006E09D7">
        <w:rPr>
          <w:rFonts w:ascii="Arial" w:hAnsi="Arial" w:cs="Arial"/>
          <w:sz w:val="20"/>
        </w:rPr>
        <w:t xml:space="preserve"> BSI Group </w:t>
      </w:r>
      <w:proofErr w:type="gramStart"/>
      <w:r w:rsidRPr="006E09D7">
        <w:rPr>
          <w:rFonts w:ascii="Arial" w:hAnsi="Arial" w:cs="Arial"/>
          <w:sz w:val="20"/>
        </w:rPr>
        <w:t>The</w:t>
      </w:r>
      <w:proofErr w:type="gramEnd"/>
      <w:r w:rsidRPr="006E09D7">
        <w:rPr>
          <w:rFonts w:ascii="Arial" w:hAnsi="Arial" w:cs="Arial"/>
          <w:sz w:val="20"/>
        </w:rPr>
        <w:t xml:space="preserve"> Netherlands B.V.</w:t>
      </w:r>
      <w:r w:rsidRPr="006E09D7">
        <w:rPr>
          <w:rFonts w:ascii="Arial" w:hAnsi="Arial" w:cs="Arial"/>
          <w:sz w:val="20"/>
        </w:rPr>
        <w:br/>
      </w:r>
      <w:r w:rsidRPr="006E09D7">
        <w:rPr>
          <w:rFonts w:ascii="Arial" w:hAnsi="Arial" w:cs="Arial"/>
          <w:b/>
          <w:bCs/>
          <w:sz w:val="20"/>
        </w:rPr>
        <w:t>Notified Body Number:</w:t>
      </w:r>
      <w:r w:rsidRPr="006E09D7">
        <w:rPr>
          <w:rFonts w:ascii="Arial" w:hAnsi="Arial" w:cs="Arial"/>
          <w:sz w:val="20"/>
        </w:rPr>
        <w:t xml:space="preserve"> 2797</w:t>
      </w:r>
    </w:p>
    <w:p w14:paraId="4BCDA307" w14:textId="100CA1EF" w:rsidR="00B55A98" w:rsidRPr="00693AC9" w:rsidRDefault="00221649" w:rsidP="00221649">
      <w:pPr>
        <w:spacing w:line="360" w:lineRule="auto"/>
        <w:rPr>
          <w:rFonts w:ascii="Arial" w:hAnsi="Arial" w:cs="Arial"/>
          <w:i/>
          <w:iCs/>
          <w:color w:val="0000CC"/>
          <w:sz w:val="20"/>
          <w:szCs w:val="16"/>
        </w:rPr>
      </w:pPr>
      <w:r w:rsidRPr="007F08F6">
        <w:rPr>
          <w:rFonts w:ascii="Arial" w:hAnsi="Arial" w:cs="Arial"/>
          <w:b/>
          <w:sz w:val="20"/>
          <w:szCs w:val="16"/>
        </w:rPr>
        <w:t>PSUR available</w:t>
      </w:r>
      <w:r>
        <w:rPr>
          <w:rFonts w:ascii="Arial" w:hAnsi="Arial" w:cs="Arial"/>
          <w:b/>
          <w:bCs/>
          <w:sz w:val="20"/>
          <w:szCs w:val="16"/>
        </w:rPr>
        <w:t>, upon request,</w:t>
      </w:r>
      <w:r w:rsidRPr="007F08F6">
        <w:rPr>
          <w:rFonts w:ascii="Arial" w:hAnsi="Arial" w:cs="Arial"/>
          <w:b/>
          <w:sz w:val="20"/>
          <w:szCs w:val="16"/>
        </w:rPr>
        <w:t xml:space="preserve"> to competent authorities within 3 working days</w:t>
      </w:r>
      <w:r w:rsidRPr="00B55A98">
        <w:rPr>
          <w:rFonts w:ascii="Arial" w:hAnsi="Arial" w:cs="Arial"/>
          <w:i/>
          <w:iCs/>
          <w:color w:val="0000CC"/>
          <w:sz w:val="20"/>
          <w:szCs w:val="16"/>
        </w:rPr>
        <w:t xml:space="preserve">: </w:t>
      </w:r>
      <w:sdt>
        <w:sdtPr>
          <w:rPr>
            <w:rFonts w:ascii="Arial" w:hAnsi="Arial" w:cs="Arial"/>
            <w:sz w:val="20"/>
          </w:rPr>
          <w:id w:val="16048498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0"/>
            </w:rPr>
            <w:t>☒</w:t>
          </w:r>
        </w:sdtContent>
      </w:sdt>
      <w:r w:rsidRPr="009C176B">
        <w:rPr>
          <w:rFonts w:ascii="Arial" w:hAnsi="Arial" w:cs="Arial"/>
          <w:sz w:val="20"/>
          <w:szCs w:val="16"/>
        </w:rPr>
        <w:t xml:space="preserve"> Yes </w:t>
      </w:r>
      <w:sdt>
        <w:sdtPr>
          <w:rPr>
            <w:rFonts w:ascii="Arial" w:hAnsi="Arial" w:cs="Arial"/>
            <w:sz w:val="20"/>
          </w:rPr>
          <w:id w:val="1153338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Pr="009C176B">
        <w:rPr>
          <w:rFonts w:ascii="Arial" w:hAnsi="Arial" w:cs="Arial"/>
          <w:sz w:val="20"/>
          <w:szCs w:val="16"/>
        </w:rPr>
        <w:t xml:space="preserve"> No</w:t>
      </w:r>
    </w:p>
    <w:p w14:paraId="434EDCE1" w14:textId="77777777" w:rsidR="004B0164" w:rsidRPr="00693AC9" w:rsidRDefault="004B0164" w:rsidP="00984AA7">
      <w:pPr>
        <w:spacing w:line="360" w:lineRule="auto"/>
        <w:rPr>
          <w:rFonts w:ascii="Arial" w:hAnsi="Arial" w:cs="Arial"/>
          <w:b/>
          <w:bCs/>
          <w:sz w:val="20"/>
          <w:u w:val="single"/>
        </w:rPr>
      </w:pPr>
    </w:p>
    <w:p w14:paraId="63A35FC1" w14:textId="6F08E53A" w:rsidR="004B0164" w:rsidRPr="00693AC9" w:rsidRDefault="004B0164" w:rsidP="00984AA7">
      <w:pPr>
        <w:spacing w:line="360" w:lineRule="auto"/>
        <w:rPr>
          <w:rFonts w:ascii="Arial" w:hAnsi="Arial" w:cs="Arial"/>
          <w:b/>
          <w:bCs/>
          <w:szCs w:val="24"/>
          <w:u w:val="single"/>
        </w:rPr>
      </w:pPr>
      <w:r w:rsidRPr="00693AC9">
        <w:rPr>
          <w:rFonts w:ascii="Arial" w:hAnsi="Arial" w:cs="Arial"/>
          <w:b/>
          <w:bCs/>
          <w:szCs w:val="24"/>
          <w:u w:val="single"/>
        </w:rPr>
        <w:t>Document Information</w:t>
      </w:r>
    </w:p>
    <w:p w14:paraId="0C222044" w14:textId="77777777" w:rsidR="00E40FDE" w:rsidRDefault="004B0164" w:rsidP="00984AA7">
      <w:pPr>
        <w:spacing w:line="360" w:lineRule="auto"/>
        <w:rPr>
          <w:rFonts w:ascii="Arial" w:hAnsi="Arial" w:cs="Arial"/>
          <w:i/>
          <w:iCs/>
          <w:color w:val="0000CC"/>
          <w:sz w:val="20"/>
          <w:szCs w:val="16"/>
        </w:rPr>
      </w:pPr>
      <w:r w:rsidRPr="00693AC9">
        <w:rPr>
          <w:rFonts w:ascii="Arial" w:hAnsi="Arial" w:cs="Arial"/>
          <w:b/>
          <w:bCs/>
          <w:sz w:val="20"/>
        </w:rPr>
        <w:t>Data Collection Period/Reporting Period:</w:t>
      </w:r>
      <w:r w:rsidRPr="00693AC9">
        <w:rPr>
          <w:rFonts w:ascii="Arial" w:hAnsi="Arial" w:cs="Arial"/>
          <w:sz w:val="20"/>
        </w:rPr>
        <w:t xml:space="preserve"> </w:t>
      </w:r>
      <w:r w:rsidRPr="00693AC9">
        <w:rPr>
          <w:rFonts w:ascii="Arial" w:hAnsi="Arial" w:cs="Arial"/>
          <w:i/>
          <w:iCs/>
          <w:color w:val="0000CC"/>
          <w:sz w:val="20"/>
          <w:szCs w:val="16"/>
        </w:rPr>
        <w:t>[Start] to [End]</w:t>
      </w:r>
    </w:p>
    <w:p w14:paraId="1AD69E79" w14:textId="6C4163DE" w:rsidR="004B0164" w:rsidRPr="00693AC9" w:rsidRDefault="00E40FDE" w:rsidP="00984AA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16"/>
        </w:rPr>
        <w:t>PSUR Cadence</w:t>
      </w:r>
      <w:r w:rsidR="00984AA7">
        <w:rPr>
          <w:rFonts w:ascii="Arial" w:hAnsi="Arial" w:cs="Arial"/>
          <w:b/>
          <w:bCs/>
          <w:sz w:val="20"/>
          <w:szCs w:val="16"/>
        </w:rPr>
        <w:t>:</w:t>
      </w:r>
      <w:r w:rsidR="00C50371" w:rsidRPr="00C50371">
        <w:rPr>
          <w:rFonts w:ascii="Arial" w:hAnsi="Arial" w:cs="Arial"/>
          <w:i/>
          <w:iCs/>
          <w:color w:val="0000CC"/>
          <w:sz w:val="20"/>
          <w:szCs w:val="16"/>
        </w:rPr>
        <w:t xml:space="preserve"> </w:t>
      </w:r>
      <w:r w:rsidR="00C50371" w:rsidRPr="00693AC9">
        <w:rPr>
          <w:rFonts w:ascii="Arial" w:hAnsi="Arial" w:cs="Arial"/>
          <w:i/>
          <w:iCs/>
          <w:color w:val="0000CC"/>
          <w:sz w:val="20"/>
          <w:szCs w:val="16"/>
        </w:rPr>
        <w:t>[</w:t>
      </w:r>
      <w:r w:rsidR="00F81256">
        <w:rPr>
          <w:rFonts w:ascii="Arial" w:hAnsi="Arial" w:cs="Arial"/>
          <w:i/>
          <w:iCs/>
          <w:color w:val="0000CC"/>
          <w:sz w:val="20"/>
          <w:szCs w:val="16"/>
        </w:rPr>
        <w:t>How often is the Report Updated</w:t>
      </w:r>
      <w:r w:rsidR="00C50371" w:rsidRPr="00693AC9">
        <w:rPr>
          <w:rFonts w:ascii="Arial" w:hAnsi="Arial" w:cs="Arial"/>
          <w:i/>
          <w:iCs/>
          <w:color w:val="0000CC"/>
          <w:sz w:val="20"/>
          <w:szCs w:val="16"/>
        </w:rPr>
        <w:t>]</w:t>
      </w:r>
      <w:r w:rsidR="004B0164" w:rsidRPr="00693AC9">
        <w:rPr>
          <w:rFonts w:ascii="Arial" w:hAnsi="Arial" w:cs="Arial"/>
          <w:sz w:val="20"/>
        </w:rPr>
        <w:br/>
      </w:r>
    </w:p>
    <w:p w14:paraId="70F718E8" w14:textId="77777777" w:rsidR="004B0164" w:rsidRPr="00693AC9" w:rsidRDefault="004B0164">
      <w:pPr>
        <w:rPr>
          <w:rFonts w:ascii="Arial" w:hAnsi="Arial" w:cs="Arial"/>
        </w:rPr>
      </w:pPr>
    </w:p>
    <w:p w14:paraId="170C8CA9" w14:textId="77777777" w:rsidR="004B0164" w:rsidRPr="00693AC9" w:rsidRDefault="004B0164">
      <w:pPr>
        <w:rPr>
          <w:rFonts w:ascii="Arial" w:hAnsi="Arial" w:cs="Arial"/>
        </w:rPr>
      </w:pPr>
    </w:p>
    <w:p w14:paraId="71E00192" w14:textId="77777777" w:rsidR="00A04949" w:rsidRPr="00693AC9" w:rsidRDefault="00A04949">
      <w:pPr>
        <w:rPr>
          <w:rFonts w:ascii="Arial" w:hAnsi="Arial" w:cs="Arial"/>
        </w:rPr>
      </w:pPr>
    </w:p>
    <w:p w14:paraId="29E8A32D" w14:textId="77777777" w:rsidR="00A04949" w:rsidRPr="00693AC9" w:rsidRDefault="00A04949">
      <w:pPr>
        <w:rPr>
          <w:rFonts w:ascii="Arial" w:hAnsi="Arial" w:cs="Arial"/>
        </w:rPr>
      </w:pPr>
    </w:p>
    <w:p w14:paraId="1B31FF1C" w14:textId="77777777" w:rsidR="00A04949" w:rsidRPr="00693AC9" w:rsidRDefault="00A04949">
      <w:pPr>
        <w:rPr>
          <w:rFonts w:ascii="Arial" w:hAnsi="Arial" w:cs="Arial"/>
        </w:rPr>
      </w:pPr>
    </w:p>
    <w:p w14:paraId="77077742" w14:textId="77777777" w:rsidR="00A04949" w:rsidRPr="00693AC9" w:rsidRDefault="00A04949">
      <w:pPr>
        <w:rPr>
          <w:rFonts w:ascii="Arial" w:hAnsi="Arial" w:cs="Arial"/>
        </w:rPr>
      </w:pPr>
    </w:p>
    <w:p w14:paraId="176A2B41" w14:textId="77777777" w:rsidR="00A04949" w:rsidRPr="00693AC9" w:rsidRDefault="00A04949">
      <w:pPr>
        <w:rPr>
          <w:rFonts w:ascii="Arial" w:hAnsi="Arial" w:cs="Arial"/>
        </w:rPr>
      </w:pPr>
    </w:p>
    <w:p w14:paraId="207F8F60" w14:textId="77777777" w:rsidR="00A04949" w:rsidRPr="00693AC9" w:rsidRDefault="00A04949">
      <w:pPr>
        <w:rPr>
          <w:rFonts w:ascii="Arial" w:hAnsi="Arial" w:cs="Arial"/>
        </w:rPr>
      </w:pPr>
    </w:p>
    <w:p w14:paraId="5BA1CB59" w14:textId="77777777" w:rsidR="00A04949" w:rsidRPr="00693AC9" w:rsidRDefault="00A04949">
      <w:pPr>
        <w:rPr>
          <w:rFonts w:ascii="Arial" w:hAnsi="Arial" w:cs="Arial"/>
        </w:rPr>
      </w:pPr>
    </w:p>
    <w:p w14:paraId="328126EE" w14:textId="77777777" w:rsidR="00A04949" w:rsidRPr="00693AC9" w:rsidRDefault="00A04949">
      <w:pPr>
        <w:rPr>
          <w:rFonts w:ascii="Arial" w:hAnsi="Arial" w:cs="Arial"/>
        </w:rPr>
      </w:pPr>
    </w:p>
    <w:p w14:paraId="192F42F7" w14:textId="7FFFCEE8" w:rsidR="00C11873" w:rsidRPr="00693AC9" w:rsidRDefault="00C11873" w:rsidP="00F81256">
      <w:pPr>
        <w:pStyle w:val="TOCHeading"/>
        <w:numPr>
          <w:ilvl w:val="0"/>
          <w:numId w:val="0"/>
        </w:numPr>
        <w:ind w:left="432"/>
        <w:jc w:val="center"/>
        <w:rPr>
          <w:rFonts w:ascii="Arial" w:hAnsi="Arial" w:cs="Arial"/>
        </w:rPr>
      </w:pPr>
      <w:r w:rsidRPr="00693AC9">
        <w:rPr>
          <w:rFonts w:ascii="Arial" w:hAnsi="Arial" w:cs="Arial"/>
        </w:rPr>
        <w:t>Table of Contents</w:t>
      </w:r>
    </w:p>
    <w:p w14:paraId="6EAF1741" w14:textId="7E128DFD" w:rsidR="00726E50" w:rsidRPr="00B32ACF" w:rsidRDefault="00C11873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r w:rsidRPr="00693AC9">
        <w:fldChar w:fldCharType="begin"/>
      </w:r>
      <w:r w:rsidRPr="00693AC9">
        <w:instrText xml:space="preserve"> TOC \o "1-3" \h \z \u </w:instrText>
      </w:r>
      <w:r w:rsidRPr="00693AC9">
        <w:fldChar w:fldCharType="separate"/>
      </w:r>
      <w:hyperlink w:anchor="_Toc210793809" w:history="1">
        <w:r w:rsidR="00726E50" w:rsidRPr="00C16982">
          <w:rPr>
            <w:rStyle w:val="Hyperlink"/>
            <w:rFonts w:ascii="Arial" w:hAnsi="Arial" w:cs="Arial"/>
            <w:b/>
          </w:rPr>
          <w:t>Section A: Executive Summary</w:t>
        </w:r>
        <w:r w:rsidR="00726E50" w:rsidRPr="00B32ACF">
          <w:rPr>
            <w:rFonts w:ascii="Arial" w:hAnsi="Arial" w:cs="Arial"/>
            <w:noProof/>
            <w:webHidden/>
            <w:szCs w:val="24"/>
          </w:rPr>
          <w:tab/>
        </w:r>
        <w:r w:rsidR="00726E50"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="00726E50" w:rsidRPr="00B32ACF">
          <w:rPr>
            <w:rFonts w:ascii="Arial" w:hAnsi="Arial" w:cs="Arial"/>
            <w:noProof/>
            <w:webHidden/>
            <w:szCs w:val="24"/>
          </w:rPr>
          <w:instrText xml:space="preserve"> PAGEREF _Toc210793809 \h </w:instrText>
        </w:r>
        <w:r w:rsidR="00726E50" w:rsidRPr="00B32ACF">
          <w:rPr>
            <w:rFonts w:ascii="Arial" w:hAnsi="Arial" w:cs="Arial"/>
            <w:noProof/>
            <w:webHidden/>
            <w:szCs w:val="24"/>
          </w:rPr>
        </w:r>
        <w:r w:rsidR="00726E50"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="00726E50" w:rsidRPr="00B32ACF">
          <w:rPr>
            <w:rFonts w:ascii="Arial" w:hAnsi="Arial" w:cs="Arial"/>
            <w:noProof/>
            <w:webHidden/>
            <w:szCs w:val="24"/>
          </w:rPr>
          <w:t>3</w:t>
        </w:r>
        <w:r w:rsidR="00726E50"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4E1C1D89" w14:textId="6B917151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0" w:history="1">
        <w:r w:rsidRPr="00C16982">
          <w:rPr>
            <w:rStyle w:val="Hyperlink"/>
            <w:rFonts w:ascii="Arial" w:hAnsi="Arial" w:cs="Arial"/>
            <w:b/>
          </w:rPr>
          <w:t>Section B: Scope And Device Description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_Toc210793810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4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27A5F39A" w14:textId="50292410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1" w:history="1">
        <w:r w:rsidRPr="00C16982">
          <w:rPr>
            <w:rStyle w:val="Hyperlink"/>
            <w:rFonts w:ascii="Arial" w:hAnsi="Arial" w:cs="Arial"/>
            <w:b/>
          </w:rPr>
          <w:t>Section C: Volume Of Sales and Population Exposure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_Toc210793811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6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247F24D4" w14:textId="6127059A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2" w:history="1">
        <w:r w:rsidRPr="00C16982">
          <w:rPr>
            <w:rStyle w:val="Hyperlink"/>
            <w:rFonts w:ascii="Arial" w:eastAsiaTheme="majorEastAsia" w:hAnsi="Arial" w:cs="Arial"/>
            <w:b/>
          </w:rPr>
          <w:t>Section D:  Information on Serious Incidents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_Toc210793812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9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3CB4903D" w14:textId="213DAE37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3" w:history="1">
        <w:r w:rsidRPr="00C16982">
          <w:rPr>
            <w:rStyle w:val="Hyperlink"/>
            <w:rFonts w:ascii="Arial" w:eastAsiaTheme="majorEastAsia" w:hAnsi="Arial" w:cs="Arial"/>
            <w:b/>
          </w:rPr>
          <w:t>Section E:  Customer Feedback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_Toc210793813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10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760E48FA" w14:textId="047D0CFF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4" w:history="1">
        <w:r w:rsidRPr="00C16982">
          <w:rPr>
            <w:rStyle w:val="Hyperlink"/>
            <w:rFonts w:ascii="Arial" w:eastAsiaTheme="majorEastAsia" w:hAnsi="Arial" w:cs="Arial"/>
            <w:b/>
          </w:rPr>
          <w:t>Section F: Product Complaint Types, Complaint Counts, and Complaint Rates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_Toc210793814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10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1D129057" w14:textId="56C3FECD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5" w:history="1">
        <w:r w:rsidRPr="00C16982">
          <w:rPr>
            <w:rStyle w:val="Hyperlink"/>
            <w:rFonts w:ascii="Arial" w:eastAsiaTheme="majorEastAsia" w:hAnsi="Arial" w:cs="Arial"/>
            <w:b/>
          </w:rPr>
          <w:t>Section G: Information From Trend Reporting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_Toc210793815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12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6C381446" w14:textId="48B047D3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6" w:history="1">
        <w:r w:rsidRPr="00C16982">
          <w:rPr>
            <w:rStyle w:val="Hyperlink"/>
            <w:rFonts w:ascii="Arial" w:eastAsiaTheme="majorEastAsia" w:hAnsi="Arial" w:cs="Arial"/>
            <w:b/>
          </w:rPr>
          <w:t>Section H: Information from Field Safety Corrective Actions (FSCA)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_Toc210793816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12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3E6EA3E3" w14:textId="45B8D5A0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7" w:history="1">
        <w:r w:rsidRPr="00C16982">
          <w:rPr>
            <w:rStyle w:val="Hyperlink"/>
            <w:rFonts w:ascii="Arial" w:eastAsiaTheme="majorEastAsia" w:hAnsi="Arial" w:cs="Arial"/>
            <w:b/>
          </w:rPr>
          <w:t>Section I: Corrective and Preventive Actions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_Toc210793817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13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35920904" w14:textId="0B816DB6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8" w:history="1">
        <w:r w:rsidRPr="00C16982">
          <w:rPr>
            <w:rStyle w:val="Hyperlink"/>
            <w:rFonts w:ascii="Arial" w:eastAsiaTheme="majorEastAsia" w:hAnsi="Arial" w:cs="Arial"/>
            <w:b/>
          </w:rPr>
          <w:t>Section J: Scientific Literature Review of Relevant Specialist or Technical Literature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_Toc210793818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13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3E70B838" w14:textId="4FDF0C97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19" w:history="1">
        <w:r w:rsidRPr="00C16982">
          <w:rPr>
            <w:rStyle w:val="Hyperlink"/>
            <w:rFonts w:ascii="Arial" w:eastAsiaTheme="majorEastAsia" w:hAnsi="Arial" w:cs="Arial"/>
            <w:b/>
          </w:rPr>
          <w:t>Section K: Review of External Databases and Registries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_Toc210793819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13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0558070D" w14:textId="1168393C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20" w:history="1">
        <w:r w:rsidRPr="00C16982">
          <w:rPr>
            <w:rStyle w:val="Hyperlink"/>
            <w:rFonts w:ascii="Arial" w:eastAsiaTheme="majorEastAsia" w:hAnsi="Arial" w:cs="Arial"/>
            <w:b/>
          </w:rPr>
          <w:t>Section L: Post Market Clinical Follow-Up (PMCF)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_Toc210793820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13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1D1334DF" w14:textId="508401F1" w:rsidR="00726E50" w:rsidRPr="00B32ACF" w:rsidRDefault="00726E50">
      <w:pPr>
        <w:pStyle w:val="TOC1"/>
        <w:rPr>
          <w:rFonts w:ascii="Arial" w:eastAsiaTheme="minorEastAsia" w:hAnsi="Arial" w:cs="Arial"/>
          <w:noProof/>
          <w:kern w:val="2"/>
          <w:szCs w:val="24"/>
          <w14:ligatures w14:val="standardContextual"/>
        </w:rPr>
      </w:pPr>
      <w:hyperlink w:anchor="_Toc210793821" w:history="1">
        <w:r w:rsidRPr="00C16982">
          <w:rPr>
            <w:rStyle w:val="Hyperlink"/>
            <w:rFonts w:ascii="Arial" w:eastAsiaTheme="majorEastAsia" w:hAnsi="Arial" w:cs="Arial"/>
            <w:b/>
          </w:rPr>
          <w:t>Section M: Findings and Conclusions</w:t>
        </w:r>
        <w:r w:rsidRPr="00B32ACF">
          <w:rPr>
            <w:rFonts w:ascii="Arial" w:hAnsi="Arial" w:cs="Arial"/>
            <w:noProof/>
            <w:webHidden/>
            <w:szCs w:val="24"/>
          </w:rPr>
          <w:tab/>
        </w:r>
        <w:r w:rsidRPr="00B32ACF">
          <w:rPr>
            <w:rFonts w:ascii="Arial" w:hAnsi="Arial" w:cs="Arial"/>
            <w:noProof/>
            <w:webHidden/>
            <w:szCs w:val="24"/>
          </w:rPr>
          <w:fldChar w:fldCharType="begin"/>
        </w:r>
        <w:r w:rsidRPr="00B32ACF">
          <w:rPr>
            <w:rFonts w:ascii="Arial" w:hAnsi="Arial" w:cs="Arial"/>
            <w:noProof/>
            <w:webHidden/>
            <w:szCs w:val="24"/>
          </w:rPr>
          <w:instrText xml:space="preserve"> PAGEREF _Toc210793821 \h </w:instrText>
        </w:r>
        <w:r w:rsidRPr="00B32ACF">
          <w:rPr>
            <w:rFonts w:ascii="Arial" w:hAnsi="Arial" w:cs="Arial"/>
            <w:noProof/>
            <w:webHidden/>
            <w:szCs w:val="24"/>
          </w:rPr>
        </w:r>
        <w:r w:rsidRPr="00B32ACF">
          <w:rPr>
            <w:rFonts w:ascii="Arial" w:hAnsi="Arial" w:cs="Arial"/>
            <w:noProof/>
            <w:webHidden/>
            <w:szCs w:val="24"/>
          </w:rPr>
          <w:fldChar w:fldCharType="separate"/>
        </w:r>
        <w:r w:rsidRPr="00B32ACF">
          <w:rPr>
            <w:rFonts w:ascii="Arial" w:hAnsi="Arial" w:cs="Arial"/>
            <w:noProof/>
            <w:webHidden/>
            <w:szCs w:val="24"/>
          </w:rPr>
          <w:t>14</w:t>
        </w:r>
        <w:r w:rsidRPr="00B32ACF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14:paraId="4528B09B" w14:textId="04E01CDE" w:rsidR="00C11873" w:rsidRPr="00693AC9" w:rsidRDefault="00C11873">
      <w:pPr>
        <w:rPr>
          <w:rFonts w:ascii="Arial" w:hAnsi="Arial" w:cs="Arial"/>
        </w:rPr>
      </w:pPr>
      <w:r w:rsidRPr="00693AC9">
        <w:rPr>
          <w:rFonts w:ascii="Arial" w:hAnsi="Arial" w:cs="Arial"/>
          <w:b/>
          <w:bCs/>
          <w:noProof/>
        </w:rPr>
        <w:fldChar w:fldCharType="end"/>
      </w:r>
    </w:p>
    <w:p w14:paraId="1321A332" w14:textId="77777777" w:rsidR="00A04949" w:rsidRPr="00693AC9" w:rsidRDefault="00A04949">
      <w:pPr>
        <w:rPr>
          <w:rFonts w:ascii="Arial" w:hAnsi="Arial" w:cs="Arial"/>
        </w:rPr>
      </w:pPr>
    </w:p>
    <w:p w14:paraId="70DB4B5B" w14:textId="77777777" w:rsidR="004B0164" w:rsidRPr="00693AC9" w:rsidRDefault="004B0164">
      <w:pPr>
        <w:rPr>
          <w:rFonts w:ascii="Arial" w:hAnsi="Arial" w:cs="Arial"/>
        </w:rPr>
      </w:pPr>
    </w:p>
    <w:p w14:paraId="5F85D5E1" w14:textId="77777777" w:rsidR="004B0164" w:rsidRPr="00693AC9" w:rsidRDefault="004B0164">
      <w:pPr>
        <w:rPr>
          <w:rFonts w:ascii="Arial" w:hAnsi="Arial" w:cs="Arial"/>
        </w:rPr>
      </w:pPr>
    </w:p>
    <w:p w14:paraId="22F94F1D" w14:textId="77777777" w:rsidR="004B0164" w:rsidRPr="00693AC9" w:rsidRDefault="004B0164">
      <w:pPr>
        <w:rPr>
          <w:rFonts w:ascii="Arial" w:hAnsi="Arial" w:cs="Arial"/>
        </w:rPr>
      </w:pPr>
    </w:p>
    <w:p w14:paraId="7134E3F0" w14:textId="77777777" w:rsidR="004B0164" w:rsidRPr="00693AC9" w:rsidRDefault="004B0164">
      <w:pPr>
        <w:rPr>
          <w:rFonts w:ascii="Arial" w:hAnsi="Arial" w:cs="Arial"/>
        </w:rPr>
      </w:pPr>
    </w:p>
    <w:p w14:paraId="074316FB" w14:textId="77777777" w:rsidR="004B0164" w:rsidRPr="00693AC9" w:rsidRDefault="004B0164">
      <w:pPr>
        <w:rPr>
          <w:rFonts w:ascii="Arial" w:hAnsi="Arial" w:cs="Arial"/>
        </w:rPr>
      </w:pPr>
    </w:p>
    <w:p w14:paraId="16BC37A6" w14:textId="77777777" w:rsidR="004B0164" w:rsidRPr="00693AC9" w:rsidRDefault="004B0164">
      <w:pPr>
        <w:rPr>
          <w:rFonts w:ascii="Arial" w:hAnsi="Arial" w:cs="Arial"/>
        </w:rPr>
      </w:pPr>
    </w:p>
    <w:p w14:paraId="67359016" w14:textId="77777777" w:rsidR="004B0164" w:rsidRPr="00693AC9" w:rsidRDefault="004B0164">
      <w:pPr>
        <w:rPr>
          <w:rFonts w:ascii="Arial" w:hAnsi="Arial" w:cs="Arial"/>
        </w:rPr>
      </w:pPr>
    </w:p>
    <w:p w14:paraId="5F302123" w14:textId="77777777" w:rsidR="004B0164" w:rsidRPr="00693AC9" w:rsidRDefault="004B0164">
      <w:pPr>
        <w:rPr>
          <w:rFonts w:ascii="Arial" w:hAnsi="Arial" w:cs="Arial"/>
        </w:rPr>
      </w:pPr>
    </w:p>
    <w:p w14:paraId="06AD8044" w14:textId="77777777" w:rsidR="004B0164" w:rsidRPr="00693AC9" w:rsidRDefault="004B0164">
      <w:pPr>
        <w:rPr>
          <w:rFonts w:ascii="Arial" w:hAnsi="Arial" w:cs="Arial"/>
        </w:rPr>
      </w:pPr>
    </w:p>
    <w:p w14:paraId="303D9022" w14:textId="77777777" w:rsidR="004B0164" w:rsidRPr="00693AC9" w:rsidRDefault="004B0164">
      <w:pPr>
        <w:rPr>
          <w:rFonts w:ascii="Arial" w:hAnsi="Arial" w:cs="Arial"/>
        </w:rPr>
      </w:pPr>
    </w:p>
    <w:p w14:paraId="5976B9A9" w14:textId="77777777" w:rsidR="004B0164" w:rsidRPr="00693AC9" w:rsidRDefault="004B0164">
      <w:pPr>
        <w:rPr>
          <w:rFonts w:ascii="Arial" w:hAnsi="Arial" w:cs="Arial"/>
        </w:rPr>
      </w:pPr>
    </w:p>
    <w:p w14:paraId="0E6B899A" w14:textId="70707FAD" w:rsidR="00B01694" w:rsidRPr="00693AC9" w:rsidRDefault="00B01694">
      <w:pPr>
        <w:rPr>
          <w:rFonts w:ascii="Arial" w:hAnsi="Arial" w:cs="Arial"/>
        </w:rPr>
      </w:pPr>
      <w:r w:rsidRPr="00693AC9">
        <w:rPr>
          <w:rFonts w:ascii="Arial" w:hAnsi="Arial" w:cs="Arial"/>
        </w:rPr>
        <w:br w:type="page"/>
      </w:r>
    </w:p>
    <w:p w14:paraId="12C7361D" w14:textId="77777777" w:rsidR="00FF2F6A" w:rsidRPr="006E09D7" w:rsidRDefault="00FF2F6A" w:rsidP="00FF2F6A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sz w:val="24"/>
          <w:szCs w:val="24"/>
          <w:u w:val="single"/>
        </w:rPr>
      </w:pPr>
      <w:bookmarkStart w:id="0" w:name="_Toc209969574"/>
      <w:bookmarkStart w:id="1" w:name="_Toc210793529"/>
      <w:bookmarkStart w:id="2" w:name="_Toc210793809"/>
      <w:r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 xml:space="preserve">Section A: </w:t>
      </w:r>
      <w:r w:rsidRPr="006E09D7">
        <w:rPr>
          <w:rFonts w:ascii="Arial" w:hAnsi="Arial" w:cs="Arial"/>
          <w:b/>
          <w:bCs/>
          <w:color w:val="auto"/>
          <w:sz w:val="24"/>
          <w:szCs w:val="24"/>
          <w:u w:val="single"/>
        </w:rPr>
        <w:t>Executive Summary</w:t>
      </w:r>
      <w:bookmarkEnd w:id="0"/>
      <w:bookmarkEnd w:id="1"/>
      <w:bookmarkEnd w:id="2"/>
    </w:p>
    <w:p w14:paraId="43DD0221" w14:textId="77777777" w:rsidR="009148B2" w:rsidRPr="00693AC9" w:rsidRDefault="009148B2" w:rsidP="0033304F">
      <w:pPr>
        <w:spacing w:line="360" w:lineRule="auto"/>
        <w:rPr>
          <w:rFonts w:ascii="Arial" w:hAnsi="Arial" w:cs="Arial"/>
          <w:b/>
          <w:bCs/>
          <w:sz w:val="20"/>
          <w:u w:val="single"/>
        </w:rPr>
      </w:pPr>
      <w:r w:rsidRPr="00693AC9">
        <w:rPr>
          <w:rFonts w:ascii="Arial" w:hAnsi="Arial" w:cs="Arial"/>
          <w:b/>
          <w:bCs/>
          <w:sz w:val="20"/>
          <w:u w:val="single"/>
        </w:rPr>
        <w:t>Previous PSUR Actions Status</w:t>
      </w:r>
    </w:p>
    <w:p w14:paraId="10A77426" w14:textId="3EFC4EF8" w:rsidR="009148B2" w:rsidRPr="00693AC9" w:rsidRDefault="009148B2" w:rsidP="0033304F">
      <w:pPr>
        <w:spacing w:line="360" w:lineRule="auto"/>
        <w:rPr>
          <w:rFonts w:ascii="Arial" w:hAnsi="Arial" w:cs="Arial"/>
          <w:sz w:val="20"/>
        </w:rPr>
      </w:pPr>
      <w:r w:rsidRPr="00693AC9">
        <w:rPr>
          <w:rFonts w:ascii="Arial" w:hAnsi="Arial" w:cs="Arial"/>
          <w:b/>
          <w:bCs/>
          <w:sz w:val="20"/>
        </w:rPr>
        <w:t>Actions</w:t>
      </w:r>
      <w:r w:rsidR="00C67DC2">
        <w:rPr>
          <w:rFonts w:ascii="Arial" w:hAnsi="Arial" w:cs="Arial"/>
          <w:b/>
          <w:bCs/>
          <w:sz w:val="20"/>
        </w:rPr>
        <w:t xml:space="preserve"> and status</w:t>
      </w:r>
      <w:r w:rsidRPr="00693AC9">
        <w:rPr>
          <w:rFonts w:ascii="Arial" w:hAnsi="Arial" w:cs="Arial"/>
          <w:b/>
          <w:bCs/>
          <w:sz w:val="20"/>
        </w:rPr>
        <w:t xml:space="preserve"> from Previous </w:t>
      </w:r>
      <w:r w:rsidR="00C9490E">
        <w:rPr>
          <w:rFonts w:ascii="Arial" w:hAnsi="Arial" w:cs="Arial"/>
          <w:b/>
          <w:bCs/>
          <w:sz w:val="20"/>
        </w:rPr>
        <w:t>Report</w:t>
      </w:r>
      <w:r w:rsidRPr="00693AC9">
        <w:rPr>
          <w:rFonts w:ascii="Arial" w:hAnsi="Arial" w:cs="Arial"/>
          <w:b/>
          <w:bCs/>
          <w:sz w:val="20"/>
        </w:rPr>
        <w:t>:</w:t>
      </w:r>
      <w:r w:rsidRPr="00693AC9">
        <w:rPr>
          <w:rFonts w:ascii="Arial" w:hAnsi="Arial" w:cs="Arial"/>
          <w:sz w:val="20"/>
        </w:rPr>
        <w:t xml:space="preserve"> </w:t>
      </w:r>
      <w:r w:rsidR="00A47604" w:rsidRPr="001B25BD">
        <w:rPr>
          <w:rFonts w:ascii="Arial" w:hAnsi="Arial" w:cs="Arial"/>
          <w:i/>
          <w:color w:val="0000CC"/>
          <w:sz w:val="20"/>
          <w:szCs w:val="16"/>
        </w:rPr>
        <w:t>[Description of any actions tak</w:t>
      </w:r>
      <w:r w:rsidR="00CF22B6">
        <w:rPr>
          <w:rFonts w:ascii="Arial" w:hAnsi="Arial" w:cs="Arial"/>
          <w:i/>
          <w:color w:val="0000CC"/>
          <w:sz w:val="20"/>
          <w:szCs w:val="16"/>
        </w:rPr>
        <w:t>en from previous surveillance period]</w:t>
      </w:r>
      <w:r w:rsidRPr="00693AC9">
        <w:rPr>
          <w:rFonts w:ascii="Arial" w:hAnsi="Arial" w:cs="Arial"/>
          <w:sz w:val="20"/>
        </w:rPr>
        <w:br/>
      </w:r>
      <w:r w:rsidRPr="00693AC9">
        <w:rPr>
          <w:rFonts w:ascii="Arial" w:hAnsi="Arial" w:cs="Arial"/>
          <w:b/>
          <w:bCs/>
          <w:sz w:val="20"/>
        </w:rPr>
        <w:t>Status of Previous Actions:</w:t>
      </w:r>
    </w:p>
    <w:p w14:paraId="031F8636" w14:textId="77777777" w:rsidR="009148B2" w:rsidRPr="00693AC9" w:rsidRDefault="00000000" w:rsidP="0033304F">
      <w:pPr>
        <w:spacing w:line="360" w:lineRule="auto"/>
        <w:ind w:left="360"/>
        <w:rPr>
          <w:rFonts w:ascii="Arial" w:hAnsi="Arial" w:cs="Arial"/>
          <w:sz w:val="20"/>
        </w:rPr>
      </w:pPr>
      <w:sdt>
        <w:sdtPr>
          <w:rPr>
            <w:rFonts w:ascii="Arial" w:hAnsi="Arial" w:cs="Arial"/>
            <w:sz w:val="20"/>
          </w:rPr>
          <w:id w:val="98294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48B2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9148B2" w:rsidRPr="00693AC9">
        <w:rPr>
          <w:rFonts w:ascii="Arial" w:hAnsi="Arial" w:cs="Arial"/>
          <w:sz w:val="20"/>
        </w:rPr>
        <w:t xml:space="preserve"> Completed</w:t>
      </w:r>
    </w:p>
    <w:p w14:paraId="6B6C8621" w14:textId="77777777" w:rsidR="009148B2" w:rsidRPr="00693AC9" w:rsidRDefault="00000000" w:rsidP="0033304F">
      <w:pPr>
        <w:spacing w:line="360" w:lineRule="auto"/>
        <w:ind w:left="360"/>
        <w:rPr>
          <w:rFonts w:ascii="Arial" w:hAnsi="Arial" w:cs="Arial"/>
          <w:sz w:val="20"/>
        </w:rPr>
      </w:pPr>
      <w:sdt>
        <w:sdtPr>
          <w:rPr>
            <w:rFonts w:ascii="Arial" w:hAnsi="Arial" w:cs="Arial"/>
            <w:sz w:val="20"/>
          </w:rPr>
          <w:id w:val="-1606874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48B2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9148B2" w:rsidRPr="00693AC9">
        <w:rPr>
          <w:rFonts w:ascii="Arial" w:hAnsi="Arial" w:cs="Arial"/>
          <w:sz w:val="20"/>
        </w:rPr>
        <w:t xml:space="preserve"> In Progress</w:t>
      </w:r>
    </w:p>
    <w:p w14:paraId="3D6288E4" w14:textId="77777777" w:rsidR="009148B2" w:rsidRPr="00693AC9" w:rsidRDefault="00000000" w:rsidP="0033304F">
      <w:pPr>
        <w:spacing w:line="360" w:lineRule="auto"/>
        <w:ind w:left="360"/>
        <w:rPr>
          <w:rFonts w:ascii="Arial" w:hAnsi="Arial" w:cs="Arial"/>
          <w:sz w:val="20"/>
        </w:rPr>
      </w:pPr>
      <w:sdt>
        <w:sdtPr>
          <w:rPr>
            <w:rFonts w:ascii="Arial" w:hAnsi="Arial" w:cs="Arial"/>
            <w:sz w:val="20"/>
          </w:rPr>
          <w:id w:val="-1875845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48B2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9148B2" w:rsidRPr="00693AC9">
        <w:rPr>
          <w:rFonts w:ascii="Arial" w:hAnsi="Arial" w:cs="Arial"/>
          <w:sz w:val="20"/>
        </w:rPr>
        <w:t xml:space="preserve"> Not Started</w:t>
      </w:r>
      <w:r w:rsidR="009148B2" w:rsidRPr="00693AC9">
        <w:rPr>
          <w:rFonts w:ascii="Arial" w:hAnsi="Arial" w:cs="Arial"/>
          <w:sz w:val="20"/>
        </w:rPr>
        <w:br/>
      </w:r>
      <w:r w:rsidR="009148B2" w:rsidRPr="00693AC9">
        <w:rPr>
          <w:rFonts w:ascii="Arial" w:hAnsi="Arial" w:cs="Arial"/>
          <w:b/>
          <w:bCs/>
          <w:sz w:val="20"/>
        </w:rPr>
        <w:t xml:space="preserve">     Details:</w:t>
      </w:r>
      <w:r w:rsidR="009148B2" w:rsidRPr="00693AC9">
        <w:rPr>
          <w:rFonts w:ascii="Arial" w:hAnsi="Arial" w:cs="Arial"/>
          <w:sz w:val="20"/>
        </w:rPr>
        <w:t xml:space="preserve"> </w:t>
      </w:r>
      <w:r w:rsidR="009148B2" w:rsidRPr="0099581D">
        <w:rPr>
          <w:rFonts w:ascii="Arial" w:hAnsi="Arial" w:cs="Arial"/>
          <w:i/>
          <w:color w:val="0000CC"/>
          <w:sz w:val="20"/>
          <w:szCs w:val="16"/>
        </w:rPr>
        <w:t>[Status description]</w:t>
      </w:r>
    </w:p>
    <w:p w14:paraId="082A68C6" w14:textId="77777777" w:rsidR="009148B2" w:rsidRPr="00693AC9" w:rsidRDefault="00000000" w:rsidP="0033304F">
      <w:pPr>
        <w:spacing w:line="360" w:lineRule="auto"/>
        <w:ind w:left="360"/>
        <w:rPr>
          <w:rFonts w:ascii="Arial" w:hAnsi="Arial" w:cs="Arial"/>
          <w:sz w:val="20"/>
        </w:rPr>
      </w:pPr>
      <w:sdt>
        <w:sdtPr>
          <w:rPr>
            <w:rFonts w:ascii="Arial" w:hAnsi="Arial" w:cs="Arial"/>
            <w:sz w:val="20"/>
          </w:rPr>
          <w:id w:val="1890374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48B2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9148B2" w:rsidRPr="00693AC9">
        <w:rPr>
          <w:rFonts w:ascii="Arial" w:hAnsi="Arial" w:cs="Arial"/>
          <w:sz w:val="20"/>
        </w:rPr>
        <w:t xml:space="preserve"> Not Applicable</w:t>
      </w:r>
    </w:p>
    <w:p w14:paraId="5E023484" w14:textId="77777777" w:rsidR="009148B2" w:rsidRPr="00693AC9" w:rsidRDefault="009148B2" w:rsidP="0004407D">
      <w:pPr>
        <w:spacing w:line="360" w:lineRule="auto"/>
        <w:ind w:left="360"/>
        <w:rPr>
          <w:rFonts w:ascii="Arial" w:hAnsi="Arial" w:cs="Arial"/>
          <w:sz w:val="20"/>
        </w:rPr>
      </w:pPr>
    </w:p>
    <w:p w14:paraId="15A59BD3" w14:textId="77777777" w:rsidR="009148B2" w:rsidRPr="00693AC9" w:rsidRDefault="009148B2" w:rsidP="0033304F">
      <w:pPr>
        <w:spacing w:line="360" w:lineRule="auto"/>
        <w:rPr>
          <w:rFonts w:ascii="Arial" w:hAnsi="Arial" w:cs="Arial"/>
          <w:b/>
          <w:bCs/>
          <w:sz w:val="20"/>
          <w:u w:val="single"/>
        </w:rPr>
      </w:pPr>
      <w:r w:rsidRPr="00693AC9">
        <w:rPr>
          <w:rFonts w:ascii="Arial" w:hAnsi="Arial" w:cs="Arial"/>
          <w:b/>
          <w:bCs/>
          <w:sz w:val="20"/>
          <w:u w:val="single"/>
        </w:rPr>
        <w:t>Notified Body Review Status</w:t>
      </w:r>
    </w:p>
    <w:p w14:paraId="0D57A866" w14:textId="77777777" w:rsidR="009148B2" w:rsidRPr="001B25BD" w:rsidRDefault="009148B2" w:rsidP="0033304F">
      <w:pPr>
        <w:spacing w:line="360" w:lineRule="auto"/>
        <w:rPr>
          <w:rFonts w:ascii="Arial" w:hAnsi="Arial" w:cs="Arial"/>
          <w:i/>
          <w:color w:val="0000CC"/>
          <w:sz w:val="20"/>
          <w:szCs w:val="16"/>
        </w:rPr>
      </w:pPr>
      <w:r w:rsidRPr="00693AC9">
        <w:rPr>
          <w:rFonts w:ascii="Arial" w:hAnsi="Arial" w:cs="Arial"/>
          <w:b/>
          <w:bCs/>
          <w:sz w:val="20"/>
        </w:rPr>
        <w:t>Previous PSUR Reviewed by Notified Body:</w:t>
      </w:r>
      <w:r w:rsidRPr="00693AC9">
        <w:rPr>
          <w:rFonts w:ascii="Arial" w:hAnsi="Arial" w:cs="Arial"/>
          <w:sz w:val="20"/>
        </w:rPr>
        <w:t xml:space="preserve"> </w:t>
      </w:r>
      <w:sdt>
        <w:sdtPr>
          <w:rPr>
            <w:rFonts w:ascii="Arial" w:hAnsi="Arial" w:cs="Arial"/>
            <w:sz w:val="20"/>
          </w:rPr>
          <w:id w:val="-7184396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Pr="00693AC9">
        <w:rPr>
          <w:rFonts w:ascii="Arial" w:hAnsi="Arial" w:cs="Arial"/>
          <w:sz w:val="20"/>
        </w:rPr>
        <w:t xml:space="preserve">  Yes </w:t>
      </w:r>
      <w:sdt>
        <w:sdtPr>
          <w:rPr>
            <w:rFonts w:ascii="Arial" w:hAnsi="Arial" w:cs="Arial"/>
            <w:sz w:val="20"/>
          </w:rPr>
          <w:id w:val="1703594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Pr="00693AC9">
        <w:rPr>
          <w:rFonts w:ascii="Arial" w:hAnsi="Arial" w:cs="Arial"/>
          <w:sz w:val="20"/>
        </w:rPr>
        <w:t xml:space="preserve">  No </w:t>
      </w:r>
      <w:sdt>
        <w:sdtPr>
          <w:rPr>
            <w:rFonts w:ascii="Arial" w:hAnsi="Arial" w:cs="Arial"/>
            <w:sz w:val="20"/>
          </w:rPr>
          <w:id w:val="-17497187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Pr="00693AC9">
        <w:rPr>
          <w:rFonts w:ascii="Arial" w:hAnsi="Arial" w:cs="Arial"/>
          <w:sz w:val="20"/>
        </w:rPr>
        <w:t xml:space="preserve">  N/A</w:t>
      </w:r>
      <w:r w:rsidRPr="00693AC9">
        <w:rPr>
          <w:rFonts w:ascii="Arial" w:hAnsi="Arial" w:cs="Arial"/>
          <w:sz w:val="20"/>
        </w:rPr>
        <w:br/>
      </w:r>
      <w:r w:rsidRPr="00693AC9">
        <w:rPr>
          <w:rFonts w:ascii="Arial" w:hAnsi="Arial" w:cs="Arial"/>
          <w:b/>
          <w:bCs/>
          <w:sz w:val="20"/>
        </w:rPr>
        <w:t>Notified Body Actions Taken:</w:t>
      </w:r>
      <w:r w:rsidRPr="00693AC9">
        <w:rPr>
          <w:rFonts w:ascii="Arial" w:hAnsi="Arial" w:cs="Arial"/>
          <w:sz w:val="20"/>
        </w:rPr>
        <w:t xml:space="preserve"> </w:t>
      </w:r>
      <w:r w:rsidRPr="001B25BD">
        <w:rPr>
          <w:rFonts w:ascii="Arial" w:hAnsi="Arial" w:cs="Arial"/>
          <w:i/>
          <w:color w:val="0000CC"/>
          <w:sz w:val="20"/>
          <w:szCs w:val="16"/>
        </w:rPr>
        <w:t>[Description of any actions taken by notified body]</w:t>
      </w:r>
      <w:r w:rsidRPr="001B25BD">
        <w:rPr>
          <w:rFonts w:ascii="Arial" w:hAnsi="Arial" w:cs="Arial"/>
          <w:i/>
          <w:color w:val="0000CC"/>
          <w:sz w:val="20"/>
          <w:szCs w:val="16"/>
        </w:rPr>
        <w:br/>
      </w:r>
      <w:r w:rsidRPr="00693AC9">
        <w:rPr>
          <w:rFonts w:ascii="Arial" w:hAnsi="Arial" w:cs="Arial"/>
          <w:b/>
          <w:bCs/>
          <w:sz w:val="20"/>
        </w:rPr>
        <w:t>Status of NB Actions:</w:t>
      </w:r>
      <w:r w:rsidRPr="00693AC9">
        <w:rPr>
          <w:rFonts w:ascii="Arial" w:hAnsi="Arial" w:cs="Arial"/>
          <w:sz w:val="20"/>
        </w:rPr>
        <w:t xml:space="preserve"> </w:t>
      </w:r>
      <w:r w:rsidRPr="001B25BD">
        <w:rPr>
          <w:rFonts w:ascii="Arial" w:hAnsi="Arial" w:cs="Arial"/>
          <w:i/>
          <w:color w:val="0000CC"/>
          <w:sz w:val="20"/>
          <w:szCs w:val="16"/>
        </w:rPr>
        <w:t>[Current status]</w:t>
      </w:r>
    </w:p>
    <w:p w14:paraId="76E4141D" w14:textId="77777777" w:rsidR="009148B2" w:rsidRPr="00693AC9" w:rsidRDefault="009148B2" w:rsidP="0004407D">
      <w:pPr>
        <w:spacing w:line="360" w:lineRule="auto"/>
        <w:rPr>
          <w:rFonts w:ascii="Arial" w:hAnsi="Arial" w:cs="Arial"/>
          <w:sz w:val="20"/>
        </w:rPr>
      </w:pPr>
    </w:p>
    <w:p w14:paraId="428A8A43" w14:textId="77777777" w:rsidR="009148B2" w:rsidRPr="00693AC9" w:rsidRDefault="009148B2" w:rsidP="0033304F">
      <w:pPr>
        <w:spacing w:line="360" w:lineRule="auto"/>
        <w:rPr>
          <w:rFonts w:ascii="Arial" w:hAnsi="Arial" w:cs="Arial"/>
          <w:b/>
          <w:bCs/>
          <w:sz w:val="20"/>
          <w:u w:val="single"/>
        </w:rPr>
      </w:pPr>
      <w:r w:rsidRPr="00693AC9">
        <w:rPr>
          <w:rFonts w:ascii="Arial" w:hAnsi="Arial" w:cs="Arial"/>
          <w:b/>
          <w:bCs/>
          <w:sz w:val="20"/>
          <w:u w:val="single"/>
        </w:rPr>
        <w:t>Data Collection Period Changes</w:t>
      </w:r>
    </w:p>
    <w:p w14:paraId="57E703DB" w14:textId="6F1FCA97" w:rsidR="009148B2" w:rsidRDefault="009148B2" w:rsidP="0033304F">
      <w:pPr>
        <w:spacing w:line="360" w:lineRule="auto"/>
        <w:rPr>
          <w:rFonts w:ascii="Arial" w:hAnsi="Arial" w:cs="Arial"/>
          <w:i/>
          <w:color w:val="0000CC"/>
          <w:sz w:val="20"/>
          <w:szCs w:val="16"/>
        </w:rPr>
      </w:pPr>
      <w:r w:rsidRPr="00693AC9">
        <w:rPr>
          <w:rFonts w:ascii="Arial" w:hAnsi="Arial" w:cs="Arial"/>
          <w:b/>
          <w:bCs/>
          <w:sz w:val="20"/>
        </w:rPr>
        <w:t>Data Collection Period Changed:</w:t>
      </w:r>
      <w:r w:rsidRPr="00693AC9">
        <w:rPr>
          <w:rFonts w:ascii="Arial" w:hAnsi="Arial" w:cs="Arial"/>
          <w:sz w:val="20"/>
        </w:rPr>
        <w:t xml:space="preserve"> </w:t>
      </w:r>
      <w:sdt>
        <w:sdtPr>
          <w:rPr>
            <w:rFonts w:ascii="Arial" w:hAnsi="Arial" w:cs="Arial"/>
            <w:sz w:val="20"/>
          </w:rPr>
          <w:id w:val="1101372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00D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20300D" w:rsidRPr="00693AC9">
        <w:rPr>
          <w:rFonts w:ascii="Arial" w:hAnsi="Arial" w:cs="Arial"/>
          <w:sz w:val="20"/>
        </w:rPr>
        <w:t xml:space="preserve"> </w:t>
      </w:r>
      <w:r w:rsidRPr="00693AC9">
        <w:rPr>
          <w:rFonts w:ascii="Arial" w:hAnsi="Arial" w:cs="Arial"/>
          <w:sz w:val="20"/>
        </w:rPr>
        <w:t xml:space="preserve"> Yes </w:t>
      </w:r>
      <w:sdt>
        <w:sdtPr>
          <w:rPr>
            <w:rFonts w:ascii="Arial" w:hAnsi="Arial" w:cs="Arial"/>
            <w:sz w:val="20"/>
          </w:rPr>
          <w:id w:val="-587932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300D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20300D" w:rsidRPr="00693AC9">
        <w:rPr>
          <w:rFonts w:ascii="Arial" w:hAnsi="Arial" w:cs="Arial"/>
          <w:sz w:val="20"/>
        </w:rPr>
        <w:t xml:space="preserve"> </w:t>
      </w:r>
      <w:r w:rsidRPr="00693AC9">
        <w:rPr>
          <w:rFonts w:ascii="Arial" w:hAnsi="Arial" w:cs="Arial"/>
          <w:sz w:val="20"/>
        </w:rPr>
        <w:t>No</w:t>
      </w:r>
      <w:r w:rsidRPr="00693AC9">
        <w:rPr>
          <w:rFonts w:ascii="Arial" w:hAnsi="Arial" w:cs="Arial"/>
          <w:sz w:val="20"/>
        </w:rPr>
        <w:br/>
      </w:r>
      <w:r w:rsidRPr="00693AC9">
        <w:rPr>
          <w:rFonts w:ascii="Arial" w:hAnsi="Arial" w:cs="Arial"/>
          <w:b/>
          <w:bCs/>
          <w:sz w:val="20"/>
        </w:rPr>
        <w:t>Justification for Change:</w:t>
      </w:r>
      <w:r w:rsidRPr="00693AC9">
        <w:rPr>
          <w:rFonts w:ascii="Arial" w:hAnsi="Arial" w:cs="Arial"/>
          <w:sz w:val="20"/>
        </w:rPr>
        <w:t xml:space="preserve"> </w:t>
      </w:r>
      <w:r w:rsidRPr="001B25BD">
        <w:rPr>
          <w:rFonts w:ascii="Arial" w:hAnsi="Arial" w:cs="Arial"/>
          <w:i/>
          <w:color w:val="0000CC"/>
          <w:sz w:val="20"/>
          <w:szCs w:val="16"/>
        </w:rPr>
        <w:t>[If yes, provide justification]</w:t>
      </w:r>
      <w:r w:rsidRPr="00693AC9">
        <w:rPr>
          <w:rFonts w:ascii="Arial" w:hAnsi="Arial" w:cs="Arial"/>
          <w:sz w:val="20"/>
        </w:rPr>
        <w:br/>
      </w:r>
      <w:r w:rsidRPr="00693AC9">
        <w:rPr>
          <w:rFonts w:ascii="Arial" w:hAnsi="Arial" w:cs="Arial"/>
          <w:b/>
          <w:bCs/>
          <w:sz w:val="20"/>
        </w:rPr>
        <w:t>Impact on Comparability:</w:t>
      </w:r>
      <w:r w:rsidRPr="00693AC9">
        <w:rPr>
          <w:rFonts w:ascii="Arial" w:hAnsi="Arial" w:cs="Arial"/>
          <w:sz w:val="20"/>
        </w:rPr>
        <w:t xml:space="preserve"> </w:t>
      </w:r>
      <w:r w:rsidRPr="001B25BD">
        <w:rPr>
          <w:rFonts w:ascii="Arial" w:hAnsi="Arial" w:cs="Arial"/>
          <w:i/>
          <w:color w:val="0000CC"/>
          <w:sz w:val="20"/>
          <w:szCs w:val="16"/>
        </w:rPr>
        <w:t>[Assessment of impact on result comparability]</w:t>
      </w:r>
    </w:p>
    <w:p w14:paraId="2EEDC5CF" w14:textId="77777777" w:rsidR="0033304F" w:rsidRPr="00693AC9" w:rsidRDefault="0033304F" w:rsidP="0004407D">
      <w:pPr>
        <w:spacing w:line="360" w:lineRule="auto"/>
        <w:rPr>
          <w:rFonts w:ascii="Arial" w:hAnsi="Arial" w:cs="Arial"/>
          <w:sz w:val="20"/>
        </w:rPr>
      </w:pPr>
    </w:p>
    <w:p w14:paraId="7378ED60" w14:textId="77777777" w:rsidR="0088195E" w:rsidRPr="00693AC9" w:rsidRDefault="00A16EB1" w:rsidP="0033304F">
      <w:pPr>
        <w:spacing w:line="360" w:lineRule="auto"/>
        <w:rPr>
          <w:rFonts w:ascii="Arial" w:hAnsi="Arial" w:cs="Arial"/>
          <w:b/>
          <w:bCs/>
          <w:sz w:val="20"/>
          <w:u w:val="single"/>
        </w:rPr>
      </w:pPr>
      <w:r w:rsidRPr="00693AC9">
        <w:rPr>
          <w:rFonts w:ascii="Arial" w:hAnsi="Arial" w:cs="Arial"/>
          <w:b/>
          <w:bCs/>
          <w:sz w:val="20"/>
          <w:u w:val="single"/>
        </w:rPr>
        <w:t xml:space="preserve">Benefit- Risk Assessment Conclusion </w:t>
      </w:r>
    </w:p>
    <w:p w14:paraId="11938A62" w14:textId="6FFDB796" w:rsidR="009148B2" w:rsidRPr="00693AC9" w:rsidRDefault="009148B2" w:rsidP="0033304F">
      <w:pPr>
        <w:spacing w:line="360" w:lineRule="auto"/>
        <w:rPr>
          <w:rFonts w:ascii="Arial" w:hAnsi="Arial" w:cs="Arial"/>
          <w:sz w:val="20"/>
        </w:rPr>
      </w:pPr>
      <w:r w:rsidRPr="00693AC9">
        <w:rPr>
          <w:rFonts w:ascii="Arial" w:hAnsi="Arial" w:cs="Arial"/>
          <w:b/>
          <w:bCs/>
          <w:sz w:val="20"/>
        </w:rPr>
        <w:t>Based on the analysis of the collected data, it is concluded that the benefit-risk profile of the device(s):</w:t>
      </w:r>
    </w:p>
    <w:p w14:paraId="64309436" w14:textId="77777777" w:rsidR="009148B2" w:rsidRPr="00693AC9" w:rsidRDefault="00000000" w:rsidP="0033304F">
      <w:pPr>
        <w:spacing w:line="360" w:lineRule="auto"/>
        <w:ind w:left="360"/>
        <w:rPr>
          <w:rFonts w:ascii="Arial" w:hAnsi="Arial" w:cs="Arial"/>
          <w:sz w:val="20"/>
        </w:rPr>
      </w:pPr>
      <w:sdt>
        <w:sdtPr>
          <w:rPr>
            <w:rFonts w:ascii="Arial" w:hAnsi="Arial" w:cs="Arial"/>
            <w:sz w:val="20"/>
          </w:rPr>
          <w:id w:val="-2115898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48B2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9148B2" w:rsidRPr="00693AC9">
        <w:rPr>
          <w:rFonts w:ascii="Arial" w:hAnsi="Arial" w:cs="Arial"/>
          <w:sz w:val="20"/>
        </w:rPr>
        <w:t xml:space="preserve">  has NOT been adversely impacted and remains UNCHANGED</w:t>
      </w:r>
    </w:p>
    <w:p w14:paraId="36B2C7D1" w14:textId="77777777" w:rsidR="009148B2" w:rsidRPr="00693AC9" w:rsidRDefault="00000000" w:rsidP="0033304F">
      <w:pPr>
        <w:spacing w:line="360" w:lineRule="auto"/>
        <w:ind w:left="360"/>
        <w:rPr>
          <w:rFonts w:ascii="Arial" w:hAnsi="Arial" w:cs="Arial"/>
          <w:sz w:val="20"/>
        </w:rPr>
      </w:pPr>
      <w:sdt>
        <w:sdtPr>
          <w:rPr>
            <w:rFonts w:ascii="Arial" w:hAnsi="Arial" w:cs="Arial"/>
            <w:sz w:val="20"/>
          </w:rPr>
          <w:id w:val="13863772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48B2" w:rsidRPr="00693AC9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9148B2" w:rsidRPr="00693AC9">
        <w:rPr>
          <w:rFonts w:ascii="Arial" w:hAnsi="Arial" w:cs="Arial"/>
          <w:sz w:val="20"/>
        </w:rPr>
        <w:t xml:space="preserve">  has been adversely impacted </w:t>
      </w:r>
    </w:p>
    <w:p w14:paraId="03A85B7F" w14:textId="0509A793" w:rsidR="009148B2" w:rsidRDefault="009148B2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  <w:r w:rsidRPr="001B25BD">
        <w:rPr>
          <w:rFonts w:ascii="Arial" w:hAnsi="Arial" w:cs="Arial"/>
          <w:i/>
          <w:color w:val="0000CC"/>
          <w:sz w:val="20"/>
          <w:szCs w:val="16"/>
        </w:rPr>
        <w:t xml:space="preserve">[Provide a </w:t>
      </w:r>
      <w:r w:rsidR="00266F64" w:rsidRPr="001B25BD">
        <w:rPr>
          <w:rFonts w:ascii="Arial" w:hAnsi="Arial" w:cs="Arial"/>
          <w:i/>
          <w:color w:val="0000CC"/>
          <w:sz w:val="20"/>
          <w:szCs w:val="16"/>
        </w:rPr>
        <w:t>high-level</w:t>
      </w:r>
      <w:r w:rsidRPr="001B25BD">
        <w:rPr>
          <w:rFonts w:ascii="Arial" w:hAnsi="Arial" w:cs="Arial"/>
          <w:i/>
          <w:color w:val="0000CC"/>
          <w:sz w:val="20"/>
          <w:szCs w:val="16"/>
        </w:rPr>
        <w:t xml:space="preserve"> summary of the </w:t>
      </w:r>
      <w:r w:rsidR="00F47829" w:rsidRPr="001B25BD">
        <w:rPr>
          <w:rFonts w:ascii="Arial" w:hAnsi="Arial" w:cs="Arial"/>
          <w:i/>
          <w:color w:val="0000CC"/>
          <w:sz w:val="20"/>
          <w:szCs w:val="16"/>
        </w:rPr>
        <w:t>benefit-risk profile</w:t>
      </w:r>
      <w:r w:rsidR="00266F64" w:rsidRPr="001B25BD">
        <w:rPr>
          <w:rFonts w:ascii="Arial" w:hAnsi="Arial" w:cs="Arial"/>
          <w:i/>
          <w:color w:val="0000CC"/>
          <w:sz w:val="20"/>
          <w:szCs w:val="16"/>
        </w:rPr>
        <w:t xml:space="preserve"> that</w:t>
      </w:r>
      <w:r w:rsidR="00F47829" w:rsidRPr="001B25BD">
        <w:rPr>
          <w:rFonts w:ascii="Arial" w:hAnsi="Arial" w:cs="Arial"/>
          <w:i/>
          <w:color w:val="0000CC"/>
          <w:sz w:val="20"/>
          <w:szCs w:val="16"/>
        </w:rPr>
        <w:t xml:space="preserve"> </w:t>
      </w:r>
      <w:r w:rsidR="00F74EB8" w:rsidRPr="001B25BD">
        <w:rPr>
          <w:rFonts w:ascii="Arial" w:hAnsi="Arial" w:cs="Arial"/>
          <w:i/>
          <w:color w:val="0000CC"/>
          <w:sz w:val="20"/>
          <w:szCs w:val="16"/>
        </w:rPr>
        <w:t xml:space="preserve">has been </w:t>
      </w:r>
      <w:r w:rsidRPr="001B25BD">
        <w:rPr>
          <w:rFonts w:ascii="Arial" w:hAnsi="Arial" w:cs="Arial"/>
          <w:i/>
          <w:color w:val="0000CC"/>
          <w:sz w:val="20"/>
          <w:szCs w:val="16"/>
        </w:rPr>
        <w:t>impact</w:t>
      </w:r>
      <w:r w:rsidR="00F74EB8" w:rsidRPr="001B25BD">
        <w:rPr>
          <w:rFonts w:ascii="Arial" w:hAnsi="Arial" w:cs="Arial"/>
          <w:i/>
          <w:color w:val="0000CC"/>
          <w:sz w:val="20"/>
          <w:szCs w:val="16"/>
        </w:rPr>
        <w:t>ed</w:t>
      </w:r>
      <w:r w:rsidRPr="001B25BD">
        <w:rPr>
          <w:rFonts w:ascii="Arial" w:hAnsi="Arial" w:cs="Arial"/>
          <w:i/>
          <w:color w:val="0000CC"/>
          <w:sz w:val="20"/>
          <w:szCs w:val="16"/>
        </w:rPr>
        <w:t xml:space="preserve"> and any actions recommended/taken]</w:t>
      </w:r>
    </w:p>
    <w:p w14:paraId="72A90E6E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1B54BD40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0CDB2737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6E302B99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34B6DFAE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3B2CF272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090EB4E5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6DF9EE71" w14:textId="77777777" w:rsidR="00D70D8F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40C5BD8E" w14:textId="77777777" w:rsidR="00D70D8F" w:rsidRPr="001B25BD" w:rsidRDefault="00D70D8F" w:rsidP="0033304F">
      <w:pPr>
        <w:spacing w:line="360" w:lineRule="auto"/>
        <w:ind w:left="360"/>
        <w:rPr>
          <w:rFonts w:ascii="Arial" w:hAnsi="Arial" w:cs="Arial"/>
          <w:i/>
          <w:color w:val="0000CC"/>
          <w:sz w:val="20"/>
          <w:szCs w:val="16"/>
        </w:rPr>
      </w:pPr>
    </w:p>
    <w:p w14:paraId="6EE58939" w14:textId="77777777" w:rsidR="00C8531C" w:rsidRPr="006E09D7" w:rsidRDefault="00C8531C" w:rsidP="00C8531C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bookmarkStart w:id="3" w:name="_Toc209969575"/>
      <w:bookmarkStart w:id="4" w:name="_Toc210793530"/>
      <w:bookmarkStart w:id="5" w:name="_Toc210793810"/>
      <w:r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 xml:space="preserve">Section B: </w:t>
      </w:r>
      <w:r w:rsidRPr="006E09D7">
        <w:rPr>
          <w:rFonts w:ascii="Arial" w:hAnsi="Arial" w:cs="Arial"/>
          <w:b/>
          <w:bCs/>
          <w:color w:val="auto"/>
          <w:sz w:val="24"/>
          <w:szCs w:val="24"/>
          <w:u w:val="single"/>
        </w:rPr>
        <w:t>Scope And Device Description</w:t>
      </w:r>
      <w:bookmarkEnd w:id="3"/>
      <w:bookmarkEnd w:id="4"/>
      <w:bookmarkEnd w:id="5"/>
    </w:p>
    <w:p>
      <w:pPr>
        <w:spacing w:line="360" w:lineRule="auto"/>
        <w:rPr>
          <w:rFonts w:ascii="Arial" w:hAnsi="Arial" w:cs="Arial"/>
          <w:b/>
          <w:bCs/>
          <w:sz w:val="20"/>
          <w:u w:val="single"/>
        </w:rPr>
      </w:pPr>
      <w:r>
        <w:rPr>
          <w:rFonts w:ascii="Arial" w:hAnsi="Arial" w:cs="Arial"/>
          <w:b/>
          <w:bCs/>
          <w:sz w:val="20"/>
          <w:u w:val="single"/>
        </w:rPr>
        <w:t xml:space="preserve">{{S02.narrative}}</w:t>
      </w:r>
    </w:p>
    <w:p w14:paraId="1C489B2E" w14:textId="77777777" w:rsidR="002F13C2" w:rsidRDefault="002F13C2" w:rsidP="00620BB3">
      <w:pPr>
        <w:spacing w:line="360" w:lineRule="auto"/>
        <w:rPr>
          <w:rFonts w:ascii="Arial" w:hAnsi="Arial" w:cs="Arial"/>
          <w:b/>
          <w:bCs/>
          <w:sz w:val="20"/>
        </w:rPr>
      </w:pPr>
    </w:p>
    <w:p w14:paraId="264D0D5F" w14:textId="77777777" w:rsidR="002F13C2" w:rsidRDefault="002F13C2" w:rsidP="00620BB3">
      <w:pPr>
        <w:spacing w:line="360" w:lineRule="auto"/>
        <w:rPr>
          <w:rFonts w:ascii="Arial" w:hAnsi="Arial" w:cs="Arial"/>
          <w:b/>
          <w:bCs/>
          <w:sz w:val="20"/>
        </w:rPr>
      </w:pPr>
    </w:p>
    <w:p w14:paraId="147394E3" w14:textId="77777777" w:rsidR="00F90923" w:rsidRDefault="00F90923" w:rsidP="007914F6">
      <w:pPr>
        <w:spacing w:line="276" w:lineRule="auto"/>
        <w:rPr>
          <w:rFonts w:ascii="Arial" w:hAnsi="Arial" w:cs="Arial"/>
          <w:b/>
          <w:bCs/>
          <w:sz w:val="20"/>
          <w:u w:val="single"/>
        </w:rPr>
      </w:pPr>
    </w:p>
    <w:p w14:paraId="162C531D" w14:textId="77777777" w:rsidR="009B1808" w:rsidRPr="00693AC9" w:rsidRDefault="009B1808" w:rsidP="002F13C2">
      <w:pPr>
        <w:ind w:left="720"/>
        <w:rPr>
          <w:rFonts w:ascii="Arial" w:hAnsi="Arial" w:cs="Arial"/>
          <w:b/>
          <w:bCs/>
          <w:sz w:val="20"/>
        </w:rPr>
      </w:pPr>
    </w:p>
    <w:p w14:paraId="36290FF5" w14:textId="77777777" w:rsidR="0013409F" w:rsidRDefault="0013409F" w:rsidP="002F13C2">
      <w:pPr>
        <w:rPr>
          <w:rFonts w:ascii="Arial" w:hAnsi="Arial" w:cs="Arial"/>
          <w:b/>
          <w:bCs/>
          <w:sz w:val="20"/>
        </w:rPr>
      </w:pPr>
    </w:p>
    <w:p w14:paraId="29D661A7" w14:textId="77777777" w:rsidR="00FC21CE" w:rsidRDefault="00FC21CE" w:rsidP="001C68A5">
      <w:pPr>
        <w:spacing w:line="360" w:lineRule="auto"/>
        <w:rPr>
          <w:rFonts w:ascii="Arial" w:hAnsi="Arial" w:cs="Arial"/>
          <w:b/>
          <w:bCs/>
          <w:sz w:val="20"/>
        </w:rPr>
      </w:pPr>
    </w:p>
    <w:p w14:paraId="2BBC1511" w14:textId="77777777" w:rsidR="00E8531D" w:rsidRPr="00693AC9" w:rsidRDefault="00E8531D" w:rsidP="00E8531D">
      <w:pPr>
        <w:rPr>
          <w:rFonts w:ascii="Arial" w:hAnsi="Arial" w:cs="Arial"/>
          <w:b/>
          <w:bCs/>
          <w:sz w:val="20"/>
        </w:rPr>
      </w:pPr>
    </w:p>
    <w:p w14:paraId="0015395D" w14:textId="77777777" w:rsidR="00D06CD7" w:rsidRPr="00693AC9" w:rsidRDefault="00D06CD7" w:rsidP="00D06CD7">
      <w:pPr>
        <w:rPr>
          <w:rFonts w:ascii="Arial" w:hAnsi="Arial" w:cs="Arial"/>
          <w:sz w:val="20"/>
        </w:rPr>
      </w:pPr>
    </w:p>
    <w:tbl>
      <w:tblPr>
        <w:tblW w:w="10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1531"/>
        <w:gridCol w:w="3870"/>
      </w:tblGrid>
      <w:tr w:rsidR="00D06CD7" w:rsidRPr="00693AC9" w14:paraId="70BFAAE3" w14:textId="77777777" w:rsidTr="00FA5461">
        <w:trPr>
          <w:jc w:val="center"/>
        </w:trPr>
        <w:tc>
          <w:tcPr>
            <w:tcW w:w="2337" w:type="dxa"/>
            <w:shd w:val="clear" w:color="auto" w:fill="B4C6E7" w:themeFill="accent1" w:themeFillTint="66"/>
            <w:vAlign w:val="bottom"/>
          </w:tcPr>
          <w:p w14:paraId="73ADFF75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Basic UDI-DI</w:t>
            </w:r>
          </w:p>
        </w:tc>
        <w:tc>
          <w:tcPr>
            <w:tcW w:w="2337" w:type="dxa"/>
            <w:shd w:val="clear" w:color="auto" w:fill="B4C6E7" w:themeFill="accent1" w:themeFillTint="66"/>
            <w:vAlign w:val="bottom"/>
          </w:tcPr>
          <w:p w14:paraId="752E12E7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Device Trade Name</w:t>
            </w:r>
          </w:p>
        </w:tc>
        <w:tc>
          <w:tcPr>
            <w:tcW w:w="1531" w:type="dxa"/>
            <w:shd w:val="clear" w:color="auto" w:fill="B4C6E7" w:themeFill="accent1" w:themeFillTint="66"/>
            <w:vAlign w:val="bottom"/>
          </w:tcPr>
          <w:p w14:paraId="03981B3D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EMDN Code</w:t>
            </w:r>
          </w:p>
        </w:tc>
        <w:tc>
          <w:tcPr>
            <w:tcW w:w="3870" w:type="dxa"/>
            <w:shd w:val="clear" w:color="auto" w:fill="B4C6E7" w:themeFill="accent1" w:themeFillTint="66"/>
            <w:vAlign w:val="bottom"/>
          </w:tcPr>
          <w:p w14:paraId="7D599540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Changes from Previous PSUR</w:t>
            </w:r>
          </w:p>
        </w:tc>
      </w:tr>
      <w:tr w:rsidR="00D06CD7" w:rsidRPr="00693AC9" w14:paraId="3D679945" w14:textId="77777777" w:rsidTr="00FA5461">
        <w:trPr>
          <w:jc w:val="center"/>
        </w:trPr>
        <w:tc>
          <w:tcPr>
            <w:tcW w:w="2337" w:type="dxa"/>
            <w:vAlign w:val="bottom"/>
          </w:tcPr>
          <w:p w14:paraId="040BC360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[Basic UDI-DI]</w:t>
            </w:r>
          </w:p>
        </w:tc>
        <w:tc>
          <w:tcPr>
            <w:tcW w:w="2337" w:type="dxa"/>
            <w:vAlign w:val="bottom"/>
          </w:tcPr>
          <w:p w14:paraId="5252E58F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[Trade name]</w:t>
            </w:r>
          </w:p>
        </w:tc>
        <w:tc>
          <w:tcPr>
            <w:tcW w:w="1531" w:type="dxa"/>
            <w:vAlign w:val="bottom"/>
          </w:tcPr>
          <w:p w14:paraId="513D74D1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[EMDN]</w:t>
            </w:r>
          </w:p>
        </w:tc>
        <w:tc>
          <w:tcPr>
            <w:tcW w:w="3870" w:type="dxa"/>
            <w:vAlign w:val="bottom"/>
          </w:tcPr>
          <w:p w14:paraId="3DB755E9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[Description of changes]</w:t>
            </w:r>
          </w:p>
        </w:tc>
      </w:tr>
    </w:tbl>
    <w:p w14:paraId="4A6FCCCC" w14:textId="77777777" w:rsidR="00D06CD7" w:rsidRPr="00693AC9" w:rsidRDefault="00D06CD7" w:rsidP="00D06CD7">
      <w:pPr>
        <w:rPr>
          <w:rFonts w:ascii="Arial" w:hAnsi="Arial" w:cs="Arial"/>
          <w:sz w:val="20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3063"/>
      </w:tblGrid>
      <w:tr w:rsidR="00D06CD7" w:rsidRPr="00693AC9" w14:paraId="08D0265E" w14:textId="77777777" w:rsidTr="00FA5461">
        <w:trPr>
          <w:trHeight w:val="305"/>
        </w:trPr>
        <w:tc>
          <w:tcPr>
            <w:tcW w:w="2337" w:type="dxa"/>
            <w:shd w:val="clear" w:color="auto" w:fill="B4C6E7" w:themeFill="accent1" w:themeFillTint="66"/>
            <w:vAlign w:val="center"/>
          </w:tcPr>
          <w:p w14:paraId="4A9E2BC9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10" w:name="_Hlk210754502"/>
            <w:r w:rsidRPr="00693AC9">
              <w:rPr>
                <w:rFonts w:ascii="Arial" w:hAnsi="Arial" w:cs="Arial"/>
                <w:b/>
                <w:bCs/>
                <w:sz w:val="20"/>
              </w:rPr>
              <w:t>Device Group</w:t>
            </w:r>
          </w:p>
        </w:tc>
        <w:tc>
          <w:tcPr>
            <w:tcW w:w="2337" w:type="dxa"/>
            <w:shd w:val="clear" w:color="auto" w:fill="B4C6E7" w:themeFill="accent1" w:themeFillTint="66"/>
            <w:vAlign w:val="center"/>
          </w:tcPr>
          <w:p w14:paraId="31029F0E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Trade Names</w:t>
            </w:r>
          </w:p>
        </w:tc>
        <w:tc>
          <w:tcPr>
            <w:tcW w:w="2338" w:type="dxa"/>
            <w:shd w:val="clear" w:color="auto" w:fill="B4C6E7" w:themeFill="accent1" w:themeFillTint="66"/>
            <w:vAlign w:val="center"/>
          </w:tcPr>
          <w:p w14:paraId="4C9C982E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GMDN Code</w:t>
            </w:r>
          </w:p>
        </w:tc>
        <w:tc>
          <w:tcPr>
            <w:tcW w:w="3063" w:type="dxa"/>
            <w:shd w:val="clear" w:color="auto" w:fill="B4C6E7" w:themeFill="accent1" w:themeFillTint="66"/>
            <w:vAlign w:val="center"/>
          </w:tcPr>
          <w:p w14:paraId="2E86EA1D" w14:textId="77777777" w:rsidR="00D06CD7" w:rsidRPr="00693AC9" w:rsidRDefault="00D06CD7" w:rsidP="00FA546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Market Availability</w:t>
            </w:r>
          </w:p>
        </w:tc>
      </w:tr>
      <w:tr w:rsidR="00D06CD7" w:rsidRPr="00693AC9" w14:paraId="03201261" w14:textId="77777777" w:rsidTr="00A81F8A">
        <w:tc>
          <w:tcPr>
            <w:tcW w:w="2337" w:type="dxa"/>
          </w:tcPr>
          <w:p w14:paraId="345C90BB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[Group name]</w:t>
            </w:r>
          </w:p>
        </w:tc>
        <w:tc>
          <w:tcPr>
            <w:tcW w:w="2337" w:type="dxa"/>
          </w:tcPr>
          <w:p w14:paraId="5E2932B1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[All trade names]</w:t>
            </w:r>
          </w:p>
        </w:tc>
        <w:tc>
          <w:tcPr>
            <w:tcW w:w="2338" w:type="dxa"/>
          </w:tcPr>
          <w:p w14:paraId="6D8AAB8E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[GMDN]</w:t>
            </w:r>
          </w:p>
        </w:tc>
        <w:tc>
          <w:tcPr>
            <w:tcW w:w="3063" w:type="dxa"/>
          </w:tcPr>
          <w:p w14:paraId="7BE45F11" w14:textId="77777777" w:rsidR="00D06CD7" w:rsidRPr="00693AC9" w:rsidRDefault="00D06CD7" w:rsidP="00937457">
            <w:pPr>
              <w:spacing w:after="160" w:line="278" w:lineRule="auto"/>
              <w:ind w:left="360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[Member states]</w:t>
            </w:r>
          </w:p>
        </w:tc>
      </w:tr>
      <w:bookmarkEnd w:id="10"/>
    </w:tbl>
    <w:p w14:paraId="4F8FE6B6" w14:textId="77777777" w:rsidR="00B81D85" w:rsidRDefault="00B81D85" w:rsidP="00D06CD7">
      <w:pPr>
        <w:rPr>
          <w:rFonts w:ascii="Arial" w:hAnsi="Arial" w:cs="Arial"/>
          <w:b/>
          <w:bCs/>
          <w:sz w:val="20"/>
          <w:u w:val="single"/>
        </w:rPr>
      </w:pPr>
    </w:p>
    <w:p w14:paraId="385EA7F4" w14:textId="77777777" w:rsidR="00DB7877" w:rsidRDefault="00DB7877" w:rsidP="00D06CD7">
      <w:pPr>
        <w:rPr>
          <w:rFonts w:ascii="Arial" w:hAnsi="Arial" w:cs="Arial"/>
          <w:b/>
          <w:bCs/>
          <w:sz w:val="20"/>
        </w:rPr>
      </w:pPr>
    </w:p>
    <w:p w14:paraId="1FE81A70" w14:textId="77777777" w:rsidR="0016734F" w:rsidRPr="00693AC9" w:rsidRDefault="0016734F" w:rsidP="00D06CD7">
      <w:pPr>
        <w:rPr>
          <w:rFonts w:ascii="Arial" w:hAnsi="Arial" w:cs="Arial"/>
          <w:i/>
          <w:iCs/>
          <w:color w:val="0000CC"/>
          <w:sz w:val="20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D06CD7" w:rsidRPr="00693AC9" w14:paraId="3CAC5AF3" w14:textId="77777777" w:rsidTr="00F972AE">
        <w:trPr>
          <w:trHeight w:val="260"/>
        </w:trPr>
        <w:tc>
          <w:tcPr>
            <w:tcW w:w="1666" w:type="pct"/>
            <w:shd w:val="clear" w:color="auto" w:fill="B4C6E7" w:themeFill="accent1" w:themeFillTint="66"/>
            <w:vAlign w:val="center"/>
          </w:tcPr>
          <w:p w14:paraId="373188CF" w14:textId="77777777" w:rsidR="00D06CD7" w:rsidRPr="00693AC9" w:rsidRDefault="00D06CD7" w:rsidP="00F972A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Document Type</w:t>
            </w:r>
          </w:p>
        </w:tc>
        <w:tc>
          <w:tcPr>
            <w:tcW w:w="1666" w:type="pct"/>
            <w:shd w:val="clear" w:color="auto" w:fill="B4C6E7" w:themeFill="accent1" w:themeFillTint="66"/>
            <w:vAlign w:val="center"/>
          </w:tcPr>
          <w:p w14:paraId="025A4BB0" w14:textId="77777777" w:rsidR="00D06CD7" w:rsidRPr="00693AC9" w:rsidRDefault="00D06CD7" w:rsidP="00F972A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Document Number</w:t>
            </w:r>
          </w:p>
        </w:tc>
        <w:tc>
          <w:tcPr>
            <w:tcW w:w="1667" w:type="pct"/>
            <w:shd w:val="clear" w:color="auto" w:fill="B4C6E7" w:themeFill="accent1" w:themeFillTint="66"/>
            <w:vAlign w:val="center"/>
          </w:tcPr>
          <w:p w14:paraId="5D165449" w14:textId="77777777" w:rsidR="00D06CD7" w:rsidRPr="00693AC9" w:rsidRDefault="00D06CD7" w:rsidP="00F972A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b/>
                <w:bCs/>
                <w:sz w:val="20"/>
              </w:rPr>
              <w:t>Document Title</w:t>
            </w:r>
          </w:p>
        </w:tc>
      </w:tr>
      <w:tr w:rsidR="00D06CD7" w:rsidRPr="00693AC9" w14:paraId="6418D00C" w14:textId="77777777" w:rsidTr="00F972AE">
        <w:tc>
          <w:tcPr>
            <w:tcW w:w="1666" w:type="pct"/>
            <w:vAlign w:val="center"/>
          </w:tcPr>
          <w:p w14:paraId="3B29F25F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sz w:val="20"/>
              </w:rPr>
              <w:t>PMS Plan</w:t>
            </w:r>
          </w:p>
        </w:tc>
        <w:tc>
          <w:tcPr>
            <w:tcW w:w="1666" w:type="pct"/>
            <w:vAlign w:val="center"/>
          </w:tcPr>
          <w:p w14:paraId="5343F509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[Number]</w:t>
            </w:r>
          </w:p>
        </w:tc>
        <w:tc>
          <w:tcPr>
            <w:tcW w:w="1667" w:type="pct"/>
            <w:vAlign w:val="center"/>
          </w:tcPr>
          <w:p w14:paraId="711C41E5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bookmarkStart w:id="12" w:name="_Hlk210719589"/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[Title]</w:t>
            </w:r>
            <w:bookmarkEnd w:id="12"/>
          </w:p>
        </w:tc>
      </w:tr>
      <w:tr w:rsidR="00D06CD7" w:rsidRPr="00693AC9" w14:paraId="61DD7A1E" w14:textId="77777777" w:rsidTr="00F972AE">
        <w:tc>
          <w:tcPr>
            <w:tcW w:w="1666" w:type="pct"/>
            <w:vAlign w:val="center"/>
          </w:tcPr>
          <w:p w14:paraId="26F23EE4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sz w:val="20"/>
              </w:rPr>
              <w:t>Clinical Evaluation Report</w:t>
            </w:r>
          </w:p>
        </w:tc>
        <w:tc>
          <w:tcPr>
            <w:tcW w:w="1666" w:type="pct"/>
            <w:vAlign w:val="center"/>
          </w:tcPr>
          <w:p w14:paraId="36638533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[Number]</w:t>
            </w:r>
          </w:p>
        </w:tc>
        <w:tc>
          <w:tcPr>
            <w:tcW w:w="1667" w:type="pct"/>
            <w:vAlign w:val="center"/>
          </w:tcPr>
          <w:p w14:paraId="22F9BD3C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[Title]</w:t>
            </w:r>
          </w:p>
        </w:tc>
      </w:tr>
      <w:tr w:rsidR="00D06CD7" w:rsidRPr="00693AC9" w14:paraId="0CFB1A87" w14:textId="77777777" w:rsidTr="00F972AE">
        <w:tc>
          <w:tcPr>
            <w:tcW w:w="1666" w:type="pct"/>
            <w:vAlign w:val="center"/>
          </w:tcPr>
          <w:p w14:paraId="58ED030C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93AC9">
              <w:rPr>
                <w:rFonts w:ascii="Arial" w:hAnsi="Arial" w:cs="Arial"/>
                <w:sz w:val="20"/>
              </w:rPr>
              <w:t>PMCF Plan</w:t>
            </w:r>
          </w:p>
        </w:tc>
        <w:tc>
          <w:tcPr>
            <w:tcW w:w="1666" w:type="pct"/>
            <w:vAlign w:val="center"/>
          </w:tcPr>
          <w:p w14:paraId="179ABABB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[Number]</w:t>
            </w:r>
          </w:p>
        </w:tc>
        <w:tc>
          <w:tcPr>
            <w:tcW w:w="1667" w:type="pct"/>
            <w:vAlign w:val="center"/>
          </w:tcPr>
          <w:p w14:paraId="25FA4378" w14:textId="77777777" w:rsidR="00D06CD7" w:rsidRPr="00693AC9" w:rsidRDefault="00D06CD7" w:rsidP="00F972AE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[Title]</w:t>
            </w:r>
          </w:p>
        </w:tc>
      </w:tr>
      <w:tr w:rsidR="00D06CD7" w:rsidRPr="00693AC9" w14:paraId="457B2D21" w14:textId="77777777" w:rsidTr="00B260B2">
        <w:trPr>
          <w:trHeight w:val="197"/>
        </w:trPr>
        <w:tc>
          <w:tcPr>
            <w:tcW w:w="1666" w:type="pct"/>
            <w:vAlign w:val="center"/>
          </w:tcPr>
          <w:p w14:paraId="18356EE8" w14:textId="77777777" w:rsidR="00D06CD7" w:rsidRPr="00693AC9" w:rsidRDefault="00D06CD7" w:rsidP="00F972AE">
            <w:pPr>
              <w:spacing w:after="160" w:line="278" w:lineRule="auto"/>
              <w:jc w:val="center"/>
              <w:rPr>
                <w:rFonts w:ascii="Arial" w:hAnsi="Arial" w:cs="Arial"/>
                <w:i/>
                <w:iCs/>
                <w:color w:val="98A7BD" w:themeColor="text2" w:themeTint="80"/>
                <w:sz w:val="20"/>
              </w:rPr>
            </w:pPr>
            <w:r w:rsidRPr="00693AC9">
              <w:rPr>
                <w:rFonts w:ascii="Arial" w:hAnsi="Arial" w:cs="Arial"/>
                <w:sz w:val="20"/>
              </w:rPr>
              <w:t>[Other documents]</w:t>
            </w:r>
          </w:p>
        </w:tc>
        <w:tc>
          <w:tcPr>
            <w:tcW w:w="1666" w:type="pct"/>
            <w:vAlign w:val="center"/>
          </w:tcPr>
          <w:p w14:paraId="54EC8728" w14:textId="77777777" w:rsidR="00D06CD7" w:rsidRPr="00693AC9" w:rsidRDefault="00D06CD7" w:rsidP="00F972AE">
            <w:pPr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[Number]</w:t>
            </w:r>
          </w:p>
        </w:tc>
        <w:tc>
          <w:tcPr>
            <w:tcW w:w="1667" w:type="pct"/>
            <w:vAlign w:val="center"/>
          </w:tcPr>
          <w:p w14:paraId="1109F14F" w14:textId="77777777" w:rsidR="00D06CD7" w:rsidRPr="00693AC9" w:rsidRDefault="00D06CD7" w:rsidP="00F972AE">
            <w:pPr>
              <w:jc w:val="center"/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</w:pPr>
            <w:r w:rsidRPr="00693AC9">
              <w:rPr>
                <w:rFonts w:ascii="Arial" w:hAnsi="Arial" w:cs="Arial"/>
                <w:i/>
                <w:iCs/>
                <w:color w:val="0000CC"/>
                <w:sz w:val="20"/>
                <w:szCs w:val="16"/>
              </w:rPr>
              <w:t>[Title]</w:t>
            </w:r>
          </w:p>
        </w:tc>
      </w:tr>
    </w:tbl>
    <w:p w14:paraId="217F2521" w14:textId="77777777" w:rsidR="00D06CD7" w:rsidRPr="00693AC9" w:rsidRDefault="00D06CD7" w:rsidP="00D06CD7">
      <w:pPr>
        <w:jc w:val="center"/>
        <w:rPr>
          <w:rFonts w:ascii="Arial" w:hAnsi="Arial" w:cs="Arial"/>
          <w:b/>
          <w:bCs/>
          <w:sz w:val="20"/>
          <w:u w:val="single"/>
        </w:rPr>
      </w:pPr>
    </w:p>
    <w:p w14:paraId="6237446B" w14:textId="77777777" w:rsidR="003C026E" w:rsidRDefault="003C026E" w:rsidP="00D00FD2">
      <w:pPr>
        <w:spacing w:line="360" w:lineRule="auto"/>
        <w:rPr>
          <w:rFonts w:ascii="Arial" w:hAnsi="Arial" w:cs="Arial"/>
          <w:b/>
          <w:bCs/>
          <w:sz w:val="20"/>
          <w:u w:val="single"/>
        </w:rPr>
      </w:pPr>
    </w:p>
    <w:p w14:paraId="62A65900" w14:textId="77777777" w:rsidR="000E4DDA" w:rsidRPr="006E09D7" w:rsidRDefault="000E4DDA" w:rsidP="000E4DDA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sz w:val="28"/>
          <w:szCs w:val="36"/>
          <w:u w:val="single"/>
        </w:rPr>
      </w:pPr>
      <w:bookmarkStart w:id="14" w:name="_Toc209969576"/>
      <w:bookmarkStart w:id="15" w:name="_Toc210793531"/>
      <w:bookmarkStart w:id="16" w:name="_Toc210793811"/>
      <w:r w:rsidRPr="00A35360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Section C: </w:t>
      </w:r>
      <w:r w:rsidRPr="006E09D7">
        <w:rPr>
          <w:rFonts w:ascii="Arial" w:hAnsi="Arial" w:cs="Arial"/>
          <w:b/>
          <w:bCs/>
          <w:color w:val="auto"/>
          <w:sz w:val="24"/>
          <w:szCs w:val="24"/>
          <w:u w:val="single"/>
        </w:rPr>
        <w:t>Volume Of Sales and Population Exposure</w:t>
      </w:r>
      <w:bookmarkEnd w:id="14"/>
      <w:bookmarkEnd w:id="15"/>
      <w:bookmarkEnd w:id="16"/>
    </w:p>
    <w:p w14:paraId="7B4A4902" w14:textId="77777777" w:rsidR="007A01F4" w:rsidRPr="00693AC9" w:rsidRDefault="007A01F4" w:rsidP="007A01F4">
      <w:pPr>
        <w:rPr>
          <w:rFonts w:ascii="Arial" w:hAnsi="Arial" w:cs="Arial"/>
          <w:b/>
          <w:bCs/>
          <w:sz w:val="20"/>
        </w:rPr>
      </w:pPr>
    </w:p>
    <w:p w14:paraId="46CDC104" w14:textId="77777777" w:rsidR="006B6A48" w:rsidRPr="00693AC9" w:rsidRDefault="006B6A48" w:rsidP="007A01F4">
      <w:pPr>
        <w:rPr>
          <w:rFonts w:ascii="Arial" w:hAnsi="Arial" w:cs="Arial"/>
          <w:bCs/>
          <w:i/>
          <w:iCs/>
          <w:color w:val="0000CC"/>
          <w:sz w:val="20"/>
        </w:rPr>
      </w:pPr>
    </w:p>
    <w:tbl>
      <w:tblPr>
        <w:tblStyle w:val="TableGrid1"/>
        <w:tblW w:w="10080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160"/>
        <w:gridCol w:w="1584"/>
        <w:gridCol w:w="1584"/>
        <w:gridCol w:w="1584"/>
        <w:gridCol w:w="1584"/>
        <w:gridCol w:w="1584"/>
      </w:tblGrid>
      <w:tr w:rsidR="00787A81" w:rsidRPr="00787A81" w14:paraId="13FC4E1F" w14:textId="77777777">
        <w:tc>
          <w:tcPr>
            <w:tcW w:w="2160" w:type="dxa"/>
            <w:vMerge w:val="restart"/>
            <w:shd w:val="clear" w:color="auto" w:fill="B4C6E7" w:themeFill="accent1" w:themeFillTint="66"/>
            <w:vAlign w:val="bottom"/>
          </w:tcPr>
          <w:p w14:paraId="4EA04D82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A81">
              <w:rPr>
                <w:rFonts w:ascii="Arial" w:hAnsi="Arial" w:cs="Arial"/>
                <w:b/>
                <w:sz w:val="18"/>
                <w:szCs w:val="18"/>
              </w:rPr>
              <w:t>Region</w:t>
            </w:r>
          </w:p>
        </w:tc>
        <w:tc>
          <w:tcPr>
            <w:tcW w:w="4752" w:type="dxa"/>
            <w:gridSpan w:val="3"/>
            <w:shd w:val="clear" w:color="auto" w:fill="B4C6E7" w:themeFill="accent1" w:themeFillTint="66"/>
            <w:vAlign w:val="center"/>
          </w:tcPr>
          <w:p w14:paraId="76CA4811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A81">
              <w:rPr>
                <w:rFonts w:ascii="Arial" w:hAnsi="Arial" w:cs="Arial"/>
                <w:b/>
                <w:sz w:val="18"/>
                <w:szCs w:val="18"/>
              </w:rPr>
              <w:t>Preceding 12-Month Periods</w:t>
            </w:r>
          </w:p>
        </w:tc>
        <w:tc>
          <w:tcPr>
            <w:tcW w:w="3168" w:type="dxa"/>
            <w:gridSpan w:val="2"/>
            <w:shd w:val="clear" w:color="auto" w:fill="B4C6E7" w:themeFill="accent1" w:themeFillTint="66"/>
            <w:vAlign w:val="center"/>
          </w:tcPr>
          <w:p w14:paraId="493BBE32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787A81">
              <w:rPr>
                <w:rFonts w:ascii="Arial" w:hAnsi="Arial" w:cs="Arial"/>
                <w:b/>
                <w:sz w:val="18"/>
                <w:szCs w:val="18"/>
              </w:rPr>
              <w:t>Current Data Collection Period</w:t>
            </w:r>
          </w:p>
        </w:tc>
      </w:tr>
      <w:tr w:rsidR="00787A81" w:rsidRPr="00787A81" w14:paraId="569D1A49" w14:textId="77777777">
        <w:tc>
          <w:tcPr>
            <w:tcW w:w="2160" w:type="dxa"/>
            <w:vMerge/>
            <w:shd w:val="clear" w:color="auto" w:fill="B4C6E7" w:themeFill="accent1" w:themeFillTint="66"/>
            <w:vAlign w:val="bottom"/>
          </w:tcPr>
          <w:p w14:paraId="514DB974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336" w:type="dxa"/>
            <w:gridSpan w:val="4"/>
            <w:shd w:val="clear" w:color="auto" w:fill="B4C6E7" w:themeFill="accent1" w:themeFillTint="66"/>
            <w:vAlign w:val="bottom"/>
          </w:tcPr>
          <w:p w14:paraId="2DD067D7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A81">
              <w:rPr>
                <w:rFonts w:ascii="Arial" w:hAnsi="Arial" w:cs="Arial"/>
                <w:b/>
                <w:sz w:val="18"/>
                <w:szCs w:val="18"/>
              </w:rPr>
              <w:t>Number of Devices Sold During Each 12-Month Period</w:t>
            </w:r>
          </w:p>
        </w:tc>
        <w:tc>
          <w:tcPr>
            <w:tcW w:w="1584" w:type="dxa"/>
            <w:vMerge w:val="restart"/>
            <w:shd w:val="clear" w:color="auto" w:fill="B4C6E7" w:themeFill="accent1" w:themeFillTint="66"/>
            <w:vAlign w:val="bottom"/>
          </w:tcPr>
          <w:p w14:paraId="2F2C6EA2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A81">
              <w:rPr>
                <w:rFonts w:ascii="Arial" w:hAnsi="Arial" w:cs="Arial"/>
                <w:b/>
                <w:sz w:val="18"/>
                <w:szCs w:val="18"/>
              </w:rPr>
              <w:t xml:space="preserve">12-Month Percent of </w:t>
            </w:r>
            <w:r w:rsidRPr="00787A81">
              <w:rPr>
                <w:rFonts w:ascii="Arial" w:hAnsi="Arial" w:cs="Arial"/>
                <w:b/>
                <w:sz w:val="18"/>
                <w:szCs w:val="18"/>
              </w:rPr>
              <w:br/>
              <w:t>Global Sales</w:t>
            </w:r>
          </w:p>
        </w:tc>
      </w:tr>
      <w:tr w:rsidR="00787A81" w:rsidRPr="00787A81" w14:paraId="3344153C" w14:textId="77777777">
        <w:tc>
          <w:tcPr>
            <w:tcW w:w="2160" w:type="dxa"/>
            <w:vMerge/>
            <w:shd w:val="clear" w:color="auto" w:fill="B4C6E7" w:themeFill="accent1" w:themeFillTint="66"/>
            <w:vAlign w:val="bottom"/>
          </w:tcPr>
          <w:p w14:paraId="64064FC3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4" w:type="dxa"/>
            <w:shd w:val="clear" w:color="auto" w:fill="B4C6E7" w:themeFill="accent1" w:themeFillTint="66"/>
            <w:vAlign w:val="bottom"/>
          </w:tcPr>
          <w:p w14:paraId="612EE599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i/>
                <w:color w:val="0000FF"/>
                <w:sz w:val="18"/>
                <w:szCs w:val="18"/>
              </w:rPr>
            </w:pPr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[Date Range (mmm-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)]</w:t>
            </w:r>
          </w:p>
        </w:tc>
        <w:tc>
          <w:tcPr>
            <w:tcW w:w="1584" w:type="dxa"/>
            <w:shd w:val="clear" w:color="auto" w:fill="B4C6E7" w:themeFill="accent1" w:themeFillTint="66"/>
            <w:vAlign w:val="bottom"/>
          </w:tcPr>
          <w:p w14:paraId="5F2AFECA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[Date Range (mmm-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)]</w:t>
            </w:r>
          </w:p>
        </w:tc>
        <w:tc>
          <w:tcPr>
            <w:tcW w:w="1584" w:type="dxa"/>
            <w:shd w:val="clear" w:color="auto" w:fill="B4C6E7" w:themeFill="accent1" w:themeFillTint="66"/>
            <w:vAlign w:val="bottom"/>
          </w:tcPr>
          <w:p w14:paraId="0F7D6DEB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[Date Range (mmm-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)]</w:t>
            </w:r>
          </w:p>
        </w:tc>
        <w:tc>
          <w:tcPr>
            <w:tcW w:w="1584" w:type="dxa"/>
            <w:shd w:val="clear" w:color="auto" w:fill="B4C6E7" w:themeFill="accent1" w:themeFillTint="66"/>
            <w:vAlign w:val="bottom"/>
          </w:tcPr>
          <w:p w14:paraId="59EE7E60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[Date Range (mmm-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yyyy</w:t>
            </w:r>
            <w:proofErr w:type="spellEnd"/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>)]</w:t>
            </w:r>
          </w:p>
        </w:tc>
        <w:tc>
          <w:tcPr>
            <w:tcW w:w="1584" w:type="dxa"/>
            <w:vMerge/>
            <w:vAlign w:val="bottom"/>
          </w:tcPr>
          <w:p w14:paraId="2D7316F2" w14:textId="77777777" w:rsidR="00787A81" w:rsidRPr="00787A81" w:rsidRDefault="00787A81" w:rsidP="00787A8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87A81" w:rsidRPr="00787A81" w14:paraId="5A433EED" w14:textId="77777777">
        <w:tc>
          <w:tcPr>
            <w:tcW w:w="2160" w:type="dxa"/>
            <w:vAlign w:val="bottom"/>
          </w:tcPr>
          <w:p w14:paraId="55EF7809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sz w:val="18"/>
                <w:szCs w:val="18"/>
              </w:rPr>
              <w:t>EEA</w:t>
            </w:r>
            <w:r w:rsidRPr="00787A81">
              <w:rPr>
                <w:rFonts w:ascii="Arial" w:hAnsi="Arial" w:cs="Arial"/>
                <w:sz w:val="18"/>
                <w:szCs w:val="18"/>
                <w:vertAlign w:val="superscript"/>
              </w:rPr>
              <w:footnoteReference w:id="2"/>
            </w:r>
            <w:r w:rsidRPr="00787A81">
              <w:rPr>
                <w:rFonts w:ascii="Arial" w:hAnsi="Arial" w:cs="Arial"/>
                <w:sz w:val="18"/>
                <w:szCs w:val="18"/>
              </w:rPr>
              <w:t>+TR</w:t>
            </w:r>
            <w:r w:rsidRPr="00787A81">
              <w:rPr>
                <w:rFonts w:ascii="Arial" w:hAnsi="Arial" w:cs="Arial"/>
                <w:sz w:val="18"/>
                <w:szCs w:val="18"/>
                <w:vertAlign w:val="superscript"/>
              </w:rPr>
              <w:footnoteReference w:id="3"/>
            </w:r>
            <w:r w:rsidRPr="00787A81">
              <w:rPr>
                <w:rFonts w:ascii="Arial" w:hAnsi="Arial" w:cs="Arial"/>
                <w:sz w:val="18"/>
                <w:szCs w:val="18"/>
              </w:rPr>
              <w:t>+XI</w:t>
            </w:r>
            <w:r w:rsidRPr="00787A81">
              <w:rPr>
                <w:rFonts w:ascii="Arial" w:hAnsi="Arial" w:cs="Arial"/>
                <w:sz w:val="18"/>
                <w:szCs w:val="18"/>
                <w:vertAlign w:val="superscript"/>
              </w:rPr>
              <w:footnoteReference w:id="4"/>
            </w:r>
          </w:p>
        </w:tc>
        <w:tc>
          <w:tcPr>
            <w:tcW w:w="1584" w:type="dxa"/>
            <w:vAlign w:val="center"/>
          </w:tcPr>
          <w:p w14:paraId="5EDCD7E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59544CBA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12106D2A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1B38A5D3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73E40A7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1CEED542" w14:textId="77777777">
        <w:tc>
          <w:tcPr>
            <w:tcW w:w="2160" w:type="dxa"/>
            <w:vAlign w:val="bottom"/>
          </w:tcPr>
          <w:p w14:paraId="60D1F864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Australia</w:t>
            </w:r>
          </w:p>
        </w:tc>
        <w:tc>
          <w:tcPr>
            <w:tcW w:w="1584" w:type="dxa"/>
            <w:vAlign w:val="center"/>
          </w:tcPr>
          <w:p w14:paraId="7232FC8D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290FA077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578BB6C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25F0611D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11CA676F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2E3CA93B" w14:textId="77777777">
        <w:tc>
          <w:tcPr>
            <w:tcW w:w="2160" w:type="dxa"/>
            <w:vAlign w:val="bottom"/>
          </w:tcPr>
          <w:p w14:paraId="117806D7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1584" w:type="dxa"/>
            <w:vAlign w:val="center"/>
          </w:tcPr>
          <w:p w14:paraId="44AB32F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76CFAEF5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1877DCCD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495E583F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436C566F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6D87C03A" w14:textId="77777777">
        <w:tc>
          <w:tcPr>
            <w:tcW w:w="2160" w:type="dxa"/>
            <w:vAlign w:val="bottom"/>
          </w:tcPr>
          <w:p w14:paraId="68350C28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Canada</w:t>
            </w:r>
          </w:p>
        </w:tc>
        <w:tc>
          <w:tcPr>
            <w:tcW w:w="1584" w:type="dxa"/>
            <w:vAlign w:val="center"/>
          </w:tcPr>
          <w:p w14:paraId="56203E8F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2E0CE099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3F110F98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0C901509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0E83B371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241C16FB" w14:textId="77777777">
        <w:tc>
          <w:tcPr>
            <w:tcW w:w="2160" w:type="dxa"/>
            <w:vAlign w:val="bottom"/>
          </w:tcPr>
          <w:p w14:paraId="0BE66A88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584" w:type="dxa"/>
            <w:vAlign w:val="center"/>
          </w:tcPr>
          <w:p w14:paraId="2191A7D1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BDFD08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0450599D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198A8BE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73266C77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174E5312" w14:textId="77777777">
        <w:tc>
          <w:tcPr>
            <w:tcW w:w="2160" w:type="dxa"/>
            <w:vAlign w:val="bottom"/>
          </w:tcPr>
          <w:p w14:paraId="64AA5780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Japan</w:t>
            </w:r>
          </w:p>
        </w:tc>
        <w:tc>
          <w:tcPr>
            <w:tcW w:w="1584" w:type="dxa"/>
            <w:vAlign w:val="center"/>
          </w:tcPr>
          <w:p w14:paraId="75EBABCE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D2AE3A9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216CC4E8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4CAAB28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4E15042F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0106FE9A" w14:textId="77777777">
        <w:tc>
          <w:tcPr>
            <w:tcW w:w="2160" w:type="dxa"/>
            <w:vAlign w:val="bottom"/>
          </w:tcPr>
          <w:p w14:paraId="32D5A4C5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UK</w:t>
            </w:r>
            <w:r w:rsidRPr="00787A81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footnoteReference w:id="5"/>
            </w:r>
          </w:p>
        </w:tc>
        <w:tc>
          <w:tcPr>
            <w:tcW w:w="1584" w:type="dxa"/>
            <w:vAlign w:val="center"/>
          </w:tcPr>
          <w:p w14:paraId="491EDB21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3FC9585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2A4F6CF5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4413BAEF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43F74B0D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0C8CA345" w14:textId="77777777">
        <w:tc>
          <w:tcPr>
            <w:tcW w:w="2160" w:type="dxa"/>
            <w:vAlign w:val="bottom"/>
          </w:tcPr>
          <w:p w14:paraId="04621B5D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United States</w:t>
            </w:r>
          </w:p>
        </w:tc>
        <w:tc>
          <w:tcPr>
            <w:tcW w:w="1584" w:type="dxa"/>
            <w:vAlign w:val="center"/>
          </w:tcPr>
          <w:p w14:paraId="42C061DA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976CDD4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0DC3329C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14793010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0835A1C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12F013EE" w14:textId="77777777">
        <w:tc>
          <w:tcPr>
            <w:tcW w:w="2160" w:type="dxa"/>
            <w:vAlign w:val="bottom"/>
          </w:tcPr>
          <w:p w14:paraId="0A603C3A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[Any other countries which have more than 5% of global sales.  Add rows as needed.] </w:t>
            </w:r>
          </w:p>
        </w:tc>
        <w:tc>
          <w:tcPr>
            <w:tcW w:w="1584" w:type="dxa"/>
            <w:vAlign w:val="center"/>
          </w:tcPr>
          <w:p w14:paraId="28F32C5A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13F943C7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5CA9DCEB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7B8D02FA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BB82854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1AAD45EF" w14:textId="77777777">
        <w:tc>
          <w:tcPr>
            <w:tcW w:w="2160" w:type="dxa"/>
            <w:vAlign w:val="bottom"/>
          </w:tcPr>
          <w:p w14:paraId="1F395D37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A81">
              <w:rPr>
                <w:rFonts w:ascii="Arial" w:hAnsi="Arial" w:cs="Arial"/>
                <w:color w:val="000000"/>
                <w:sz w:val="18"/>
                <w:szCs w:val="18"/>
              </w:rPr>
              <w:t>Rest of World</w:t>
            </w:r>
            <w:r w:rsidRPr="00787A81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footnoteReference w:id="6"/>
            </w:r>
          </w:p>
        </w:tc>
        <w:tc>
          <w:tcPr>
            <w:tcW w:w="1584" w:type="dxa"/>
            <w:vAlign w:val="center"/>
          </w:tcPr>
          <w:p w14:paraId="76B9D2F4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51DEE1E3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E8C960E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22659A10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2ED41EC5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7A81" w:rsidRPr="00787A81" w14:paraId="6C029144" w14:textId="77777777">
        <w:tc>
          <w:tcPr>
            <w:tcW w:w="2160" w:type="dxa"/>
            <w:vAlign w:val="bottom"/>
          </w:tcPr>
          <w:p w14:paraId="0460978D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A81">
              <w:rPr>
                <w:rFonts w:ascii="Arial" w:hAnsi="Arial" w:cs="Arial"/>
                <w:b/>
                <w:color w:val="000000"/>
                <w:sz w:val="18"/>
                <w:szCs w:val="18"/>
              </w:rPr>
              <w:t>Worldwide</w:t>
            </w:r>
          </w:p>
        </w:tc>
        <w:tc>
          <w:tcPr>
            <w:tcW w:w="1584" w:type="dxa"/>
            <w:vAlign w:val="center"/>
          </w:tcPr>
          <w:p w14:paraId="08A2B8C5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597080C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6E1CB42F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5E396AA1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4" w:type="dxa"/>
            <w:vAlign w:val="center"/>
          </w:tcPr>
          <w:p w14:paraId="5BBC908E" w14:textId="77777777" w:rsidR="00787A81" w:rsidRPr="00787A81" w:rsidRDefault="00787A81" w:rsidP="00787A8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E2FE6BB" w14:textId="77777777" w:rsidR="006B6A48" w:rsidRPr="00693AC9" w:rsidRDefault="006B6A48" w:rsidP="007A01F4">
      <w:pPr>
        <w:rPr>
          <w:rFonts w:ascii="Arial" w:hAnsi="Arial" w:cs="Arial"/>
          <w:sz w:val="20"/>
        </w:rPr>
      </w:pPr>
    </w:p>
    <w:p w14:paraId="1E4984EB" w14:textId="780A0E5B" w:rsidR="007670CA" w:rsidRPr="00693AC9" w:rsidRDefault="007670CA">
      <w:pPr>
        <w:rPr>
          <w:rFonts w:ascii="Arial" w:hAnsi="Arial" w:cs="Arial"/>
          <w:b/>
          <w:bCs/>
          <w:sz w:val="20"/>
        </w:rPr>
      </w:pPr>
      <w:r w:rsidRPr="00693AC9">
        <w:rPr>
          <w:rFonts w:ascii="Arial" w:hAnsi="Arial" w:cs="Arial"/>
        </w:rPr>
        <w:br w:type="page"/>
      </w:r>
    </w:p>
    <w:p w14:paraId="34D5B36B" w14:textId="77777777" w:rsidR="00652F9C" w:rsidRPr="00693AC9" w:rsidRDefault="00652F9C" w:rsidP="006B6A48">
      <w:pPr>
        <w:pStyle w:val="FigureTableTitle"/>
      </w:pPr>
    </w:p>
    <w:tbl>
      <w:tblPr>
        <w:tblStyle w:val="TableGrid1"/>
        <w:tblW w:w="10080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871"/>
        <w:gridCol w:w="1369"/>
        <w:gridCol w:w="1368"/>
        <w:gridCol w:w="1368"/>
        <w:gridCol w:w="1368"/>
        <w:gridCol w:w="1368"/>
        <w:gridCol w:w="1368"/>
      </w:tblGrid>
      <w:tr w:rsidR="006551B1" w:rsidRPr="006551B1" w14:paraId="3A3B60A0" w14:textId="77777777">
        <w:tc>
          <w:tcPr>
            <w:tcW w:w="1871" w:type="dxa"/>
            <w:vMerge w:val="restart"/>
            <w:shd w:val="clear" w:color="auto" w:fill="B4C6E7" w:themeFill="accent1" w:themeFillTint="66"/>
            <w:vAlign w:val="bottom"/>
          </w:tcPr>
          <w:p w14:paraId="0982D56B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51B1">
              <w:rPr>
                <w:rFonts w:ascii="Arial" w:hAnsi="Arial" w:cs="Arial"/>
                <w:b/>
                <w:bCs/>
                <w:sz w:val="18"/>
                <w:szCs w:val="18"/>
              </w:rPr>
              <w:t>Region</w:t>
            </w:r>
          </w:p>
        </w:tc>
        <w:tc>
          <w:tcPr>
            <w:tcW w:w="2737" w:type="dxa"/>
            <w:gridSpan w:val="2"/>
            <w:shd w:val="clear" w:color="auto" w:fill="B4C6E7" w:themeFill="accent1" w:themeFillTint="66"/>
            <w:vAlign w:val="center"/>
          </w:tcPr>
          <w:p w14:paraId="7B42195F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51B1">
              <w:rPr>
                <w:rFonts w:ascii="Arial" w:hAnsi="Arial" w:cs="Arial"/>
                <w:b/>
                <w:bCs/>
                <w:sz w:val="18"/>
                <w:szCs w:val="18"/>
              </w:rPr>
              <w:t>Preceding Periods</w:t>
            </w:r>
          </w:p>
        </w:tc>
        <w:tc>
          <w:tcPr>
            <w:tcW w:w="5472" w:type="dxa"/>
            <w:gridSpan w:val="4"/>
            <w:shd w:val="clear" w:color="auto" w:fill="B4C6E7" w:themeFill="accent1" w:themeFillTint="66"/>
          </w:tcPr>
          <w:p w14:paraId="31D457DC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6551B1">
              <w:rPr>
                <w:rFonts w:ascii="Arial" w:hAnsi="Arial" w:cs="Arial"/>
                <w:b/>
                <w:bCs/>
                <w:sz w:val="18"/>
                <w:szCs w:val="18"/>
              </w:rPr>
              <w:t>Current Data Collection Period</w:t>
            </w:r>
          </w:p>
        </w:tc>
      </w:tr>
      <w:tr w:rsidR="006551B1" w:rsidRPr="006551B1" w14:paraId="091282B1" w14:textId="77777777">
        <w:tc>
          <w:tcPr>
            <w:tcW w:w="1871" w:type="dxa"/>
            <w:vMerge/>
            <w:shd w:val="clear" w:color="auto" w:fill="B4C6E7" w:themeFill="accent1" w:themeFillTint="66"/>
            <w:vAlign w:val="bottom"/>
          </w:tcPr>
          <w:p w14:paraId="12F69B77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3" w:type="dxa"/>
            <w:gridSpan w:val="4"/>
            <w:shd w:val="clear" w:color="auto" w:fill="B4C6E7" w:themeFill="accent1" w:themeFillTint="66"/>
            <w:vAlign w:val="center"/>
          </w:tcPr>
          <w:p w14:paraId="19B6E6B2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51B1">
              <w:rPr>
                <w:rFonts w:ascii="Arial" w:hAnsi="Arial" w:cs="Arial"/>
                <w:b/>
                <w:bCs/>
                <w:sz w:val="18"/>
                <w:szCs w:val="18"/>
              </w:rPr>
              <w:t>Number of Devices Sold During Each 12-Month Period</w:t>
            </w:r>
          </w:p>
        </w:tc>
        <w:tc>
          <w:tcPr>
            <w:tcW w:w="1368" w:type="dxa"/>
            <w:vMerge w:val="restart"/>
            <w:shd w:val="clear" w:color="auto" w:fill="B4C6E7" w:themeFill="accent1" w:themeFillTint="66"/>
            <w:vAlign w:val="bottom"/>
          </w:tcPr>
          <w:p w14:paraId="18BCF290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51B1">
              <w:rPr>
                <w:rFonts w:ascii="Arial" w:hAnsi="Arial" w:cs="Arial"/>
                <w:b/>
                <w:bCs/>
                <w:sz w:val="18"/>
                <w:szCs w:val="18"/>
              </w:rPr>
              <w:t>24-Month Total</w:t>
            </w:r>
          </w:p>
        </w:tc>
        <w:tc>
          <w:tcPr>
            <w:tcW w:w="1368" w:type="dxa"/>
            <w:vMerge w:val="restart"/>
            <w:shd w:val="clear" w:color="auto" w:fill="B4C6E7" w:themeFill="accent1" w:themeFillTint="66"/>
            <w:vAlign w:val="bottom"/>
          </w:tcPr>
          <w:p w14:paraId="23B2451F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51B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24-Month Percent of </w:t>
            </w:r>
            <w:r w:rsidRPr="006551B1">
              <w:rPr>
                <w:rFonts w:ascii="Arial" w:hAnsi="Arial" w:cs="Arial"/>
                <w:b/>
                <w:bCs/>
                <w:sz w:val="18"/>
                <w:szCs w:val="18"/>
              </w:rPr>
              <w:br/>
              <w:t>Global Sales</w:t>
            </w:r>
          </w:p>
        </w:tc>
      </w:tr>
      <w:tr w:rsidR="006551B1" w:rsidRPr="006551B1" w14:paraId="0262A6F8" w14:textId="77777777">
        <w:tc>
          <w:tcPr>
            <w:tcW w:w="1871" w:type="dxa"/>
            <w:vMerge/>
            <w:shd w:val="clear" w:color="auto" w:fill="B4C6E7" w:themeFill="accent1" w:themeFillTint="66"/>
            <w:vAlign w:val="bottom"/>
          </w:tcPr>
          <w:p w14:paraId="262C7E45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69" w:type="dxa"/>
            <w:shd w:val="clear" w:color="auto" w:fill="B4C6E7" w:themeFill="accent1" w:themeFillTint="66"/>
            <w:vAlign w:val="bottom"/>
          </w:tcPr>
          <w:p w14:paraId="13F4D8DD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</w:pPr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[Date Range (mmm-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)]</w:t>
            </w:r>
          </w:p>
        </w:tc>
        <w:tc>
          <w:tcPr>
            <w:tcW w:w="1368" w:type="dxa"/>
            <w:shd w:val="clear" w:color="auto" w:fill="B4C6E7" w:themeFill="accent1" w:themeFillTint="66"/>
            <w:vAlign w:val="bottom"/>
          </w:tcPr>
          <w:p w14:paraId="333047D0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[Date Range (mmm-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)]</w:t>
            </w:r>
          </w:p>
        </w:tc>
        <w:tc>
          <w:tcPr>
            <w:tcW w:w="1368" w:type="dxa"/>
            <w:shd w:val="clear" w:color="auto" w:fill="B4C6E7" w:themeFill="accent1" w:themeFillTint="66"/>
            <w:vAlign w:val="bottom"/>
          </w:tcPr>
          <w:p w14:paraId="5E3FD2DF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[Date Range (mmm-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)]</w:t>
            </w:r>
          </w:p>
        </w:tc>
        <w:tc>
          <w:tcPr>
            <w:tcW w:w="1368" w:type="dxa"/>
            <w:shd w:val="clear" w:color="auto" w:fill="B4C6E7" w:themeFill="accent1" w:themeFillTint="66"/>
            <w:vAlign w:val="bottom"/>
          </w:tcPr>
          <w:p w14:paraId="5189ACD2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[Date Range (mmm-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 xml:space="preserve"> to mmm-</w:t>
            </w:r>
            <w:proofErr w:type="spellStart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yyyy</w:t>
            </w:r>
            <w:proofErr w:type="spellEnd"/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>)]</w:t>
            </w:r>
          </w:p>
        </w:tc>
        <w:tc>
          <w:tcPr>
            <w:tcW w:w="1368" w:type="dxa"/>
            <w:vMerge/>
            <w:shd w:val="clear" w:color="auto" w:fill="C5E0B3" w:themeFill="accent6" w:themeFillTint="66"/>
          </w:tcPr>
          <w:p w14:paraId="29B7DF23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68" w:type="dxa"/>
            <w:vMerge/>
            <w:shd w:val="clear" w:color="auto" w:fill="C5E0B3" w:themeFill="accent6" w:themeFillTint="66"/>
            <w:vAlign w:val="center"/>
          </w:tcPr>
          <w:p w14:paraId="0DF81C4E" w14:textId="77777777" w:rsidR="006551B1" w:rsidRPr="006551B1" w:rsidRDefault="006551B1" w:rsidP="006551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6551B1" w:rsidRPr="006551B1" w14:paraId="0172520C" w14:textId="77777777">
        <w:tc>
          <w:tcPr>
            <w:tcW w:w="1871" w:type="dxa"/>
            <w:vAlign w:val="bottom"/>
          </w:tcPr>
          <w:p w14:paraId="1DAC2846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sz w:val="18"/>
                <w:szCs w:val="18"/>
              </w:rPr>
              <w:t>EEA</w:t>
            </w:r>
            <w:r w:rsidRPr="006551B1">
              <w:rPr>
                <w:rFonts w:ascii="Arial" w:hAnsi="Arial" w:cs="Arial"/>
                <w:sz w:val="18"/>
                <w:szCs w:val="18"/>
                <w:vertAlign w:val="superscript"/>
              </w:rPr>
              <w:footnoteReference w:id="8"/>
            </w:r>
            <w:r w:rsidRPr="006551B1">
              <w:rPr>
                <w:rFonts w:ascii="Arial" w:hAnsi="Arial" w:cs="Arial"/>
                <w:sz w:val="18"/>
                <w:szCs w:val="18"/>
              </w:rPr>
              <w:t>+TR</w:t>
            </w:r>
            <w:r w:rsidRPr="006551B1">
              <w:rPr>
                <w:rFonts w:ascii="Arial" w:hAnsi="Arial" w:cs="Arial"/>
                <w:sz w:val="18"/>
                <w:szCs w:val="18"/>
                <w:vertAlign w:val="superscript"/>
              </w:rPr>
              <w:footnoteReference w:id="9"/>
            </w:r>
            <w:r w:rsidRPr="006551B1">
              <w:rPr>
                <w:rFonts w:ascii="Arial" w:hAnsi="Arial" w:cs="Arial"/>
                <w:sz w:val="18"/>
                <w:szCs w:val="18"/>
              </w:rPr>
              <w:t>+XI</w:t>
            </w:r>
            <w:r w:rsidRPr="006551B1">
              <w:rPr>
                <w:rFonts w:ascii="Arial" w:hAnsi="Arial" w:cs="Arial"/>
                <w:sz w:val="18"/>
                <w:szCs w:val="18"/>
                <w:vertAlign w:val="superscript"/>
              </w:rPr>
              <w:footnoteReference w:id="10"/>
            </w:r>
          </w:p>
        </w:tc>
        <w:tc>
          <w:tcPr>
            <w:tcW w:w="1369" w:type="dxa"/>
            <w:vAlign w:val="center"/>
          </w:tcPr>
          <w:p w14:paraId="7091D767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601705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03ED4D4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577971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7EC318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3B3528FD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411281B9" w14:textId="77777777">
        <w:tc>
          <w:tcPr>
            <w:tcW w:w="1871" w:type="dxa"/>
            <w:vAlign w:val="bottom"/>
          </w:tcPr>
          <w:p w14:paraId="19C24B90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color w:val="000000"/>
                <w:sz w:val="18"/>
                <w:szCs w:val="18"/>
              </w:rPr>
              <w:t>Australia</w:t>
            </w:r>
          </w:p>
        </w:tc>
        <w:tc>
          <w:tcPr>
            <w:tcW w:w="1369" w:type="dxa"/>
            <w:vAlign w:val="center"/>
          </w:tcPr>
          <w:p w14:paraId="4DD98571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CE112E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519E4D8E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4112182D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6E365D26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36A05CBD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709EE4A8" w14:textId="77777777">
        <w:tc>
          <w:tcPr>
            <w:tcW w:w="1871" w:type="dxa"/>
            <w:vAlign w:val="bottom"/>
          </w:tcPr>
          <w:p w14:paraId="7E075F7C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1369" w:type="dxa"/>
            <w:vAlign w:val="center"/>
          </w:tcPr>
          <w:p w14:paraId="7BE70A9C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698EF88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CE16EF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5F6AF9B5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5FA77E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14D5FEDB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03B5BAAF" w14:textId="77777777">
        <w:tc>
          <w:tcPr>
            <w:tcW w:w="1871" w:type="dxa"/>
            <w:vAlign w:val="bottom"/>
          </w:tcPr>
          <w:p w14:paraId="1AB6FDB7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color w:val="000000"/>
                <w:sz w:val="18"/>
                <w:szCs w:val="18"/>
              </w:rPr>
              <w:t>Canada</w:t>
            </w:r>
          </w:p>
        </w:tc>
        <w:tc>
          <w:tcPr>
            <w:tcW w:w="1369" w:type="dxa"/>
            <w:vAlign w:val="center"/>
          </w:tcPr>
          <w:p w14:paraId="7930128B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4444601F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E286865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3F39AA15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23EB4BB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5AA84040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6192B4EA" w14:textId="77777777">
        <w:tc>
          <w:tcPr>
            <w:tcW w:w="1871" w:type="dxa"/>
            <w:vAlign w:val="bottom"/>
          </w:tcPr>
          <w:p w14:paraId="6DC78079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1369" w:type="dxa"/>
            <w:vAlign w:val="center"/>
          </w:tcPr>
          <w:p w14:paraId="199884F1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B30C315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68B8B29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10A7A937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B13677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2751AD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1C5A" w:rsidRPr="006551B1" w14:paraId="56723B4E" w14:textId="77777777">
        <w:tc>
          <w:tcPr>
            <w:tcW w:w="1871" w:type="dxa"/>
            <w:vAlign w:val="bottom"/>
          </w:tcPr>
          <w:p w14:paraId="23DB2FC4" w14:textId="7F3FF588" w:rsidR="00351C5A" w:rsidRPr="006551B1" w:rsidRDefault="00351C5A" w:rsidP="006551B1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Japan</w:t>
            </w:r>
          </w:p>
        </w:tc>
        <w:tc>
          <w:tcPr>
            <w:tcW w:w="1369" w:type="dxa"/>
            <w:vAlign w:val="center"/>
          </w:tcPr>
          <w:p w14:paraId="2AC437AA" w14:textId="77777777" w:rsidR="00351C5A" w:rsidRPr="006551B1" w:rsidRDefault="00351C5A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449836D8" w14:textId="77777777" w:rsidR="00351C5A" w:rsidRPr="006551B1" w:rsidRDefault="00351C5A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1E7CDE41" w14:textId="77777777" w:rsidR="00351C5A" w:rsidRPr="006551B1" w:rsidRDefault="00351C5A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376718AA" w14:textId="77777777" w:rsidR="00351C5A" w:rsidRPr="006551B1" w:rsidRDefault="00351C5A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929FC51" w14:textId="77777777" w:rsidR="00351C5A" w:rsidRPr="006551B1" w:rsidRDefault="00351C5A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AC158A3" w14:textId="77777777" w:rsidR="00351C5A" w:rsidRPr="006551B1" w:rsidRDefault="00351C5A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4C5496A5" w14:textId="77777777">
        <w:tc>
          <w:tcPr>
            <w:tcW w:w="1871" w:type="dxa"/>
            <w:vAlign w:val="bottom"/>
          </w:tcPr>
          <w:p w14:paraId="543371EA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color w:val="000000"/>
                <w:sz w:val="18"/>
                <w:szCs w:val="18"/>
              </w:rPr>
              <w:t>UK</w:t>
            </w:r>
            <w:r w:rsidRPr="006551B1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footnoteReference w:id="11"/>
            </w:r>
          </w:p>
        </w:tc>
        <w:tc>
          <w:tcPr>
            <w:tcW w:w="1369" w:type="dxa"/>
            <w:vAlign w:val="center"/>
          </w:tcPr>
          <w:p w14:paraId="54A606FB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066B762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F95E92A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351EE3CD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D15F4C7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4E5C772B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7747472E" w14:textId="77777777">
        <w:tc>
          <w:tcPr>
            <w:tcW w:w="1871" w:type="dxa"/>
            <w:vAlign w:val="bottom"/>
          </w:tcPr>
          <w:p w14:paraId="6424129A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color w:val="000000"/>
                <w:sz w:val="18"/>
                <w:szCs w:val="18"/>
              </w:rPr>
              <w:t>United States</w:t>
            </w:r>
          </w:p>
        </w:tc>
        <w:tc>
          <w:tcPr>
            <w:tcW w:w="1369" w:type="dxa"/>
            <w:vAlign w:val="center"/>
          </w:tcPr>
          <w:p w14:paraId="56EA95E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085B7B5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4E546BD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AD78C0B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A2436A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2A50C2A0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403D5823" w14:textId="77777777">
        <w:tc>
          <w:tcPr>
            <w:tcW w:w="1871" w:type="dxa"/>
            <w:vAlign w:val="bottom"/>
          </w:tcPr>
          <w:p w14:paraId="0482AA1C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i/>
                <w:iCs/>
                <w:color w:val="0000FF"/>
                <w:sz w:val="18"/>
                <w:szCs w:val="18"/>
              </w:rPr>
              <w:t xml:space="preserve">[Any other countries which have more than 5% of global sales.  Add rows as needed.] </w:t>
            </w:r>
          </w:p>
        </w:tc>
        <w:tc>
          <w:tcPr>
            <w:tcW w:w="1369" w:type="dxa"/>
            <w:vAlign w:val="center"/>
          </w:tcPr>
          <w:p w14:paraId="23C4AFBE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4B96CF02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3906866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60207BF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16EFD31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9814B95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0F86BAB2" w14:textId="77777777">
        <w:tc>
          <w:tcPr>
            <w:tcW w:w="1871" w:type="dxa"/>
            <w:vAlign w:val="bottom"/>
          </w:tcPr>
          <w:p w14:paraId="0C6B1BB9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1B1">
              <w:rPr>
                <w:rFonts w:ascii="Arial" w:hAnsi="Arial" w:cs="Arial"/>
                <w:color w:val="000000"/>
                <w:sz w:val="18"/>
                <w:szCs w:val="18"/>
              </w:rPr>
              <w:t>Rest of World</w:t>
            </w:r>
            <w:r w:rsidRPr="006551B1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footnoteReference w:id="12"/>
            </w:r>
          </w:p>
        </w:tc>
        <w:tc>
          <w:tcPr>
            <w:tcW w:w="1369" w:type="dxa"/>
            <w:vAlign w:val="center"/>
          </w:tcPr>
          <w:p w14:paraId="041335FE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00B0412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1A82C95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5BC34EAE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6EAE617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32DE26E4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51B1" w:rsidRPr="006551B1" w14:paraId="637C04C1" w14:textId="77777777">
        <w:tc>
          <w:tcPr>
            <w:tcW w:w="1871" w:type="dxa"/>
            <w:vAlign w:val="bottom"/>
          </w:tcPr>
          <w:p w14:paraId="3EB4E52D" w14:textId="3496C1A6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51B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Worl</w:t>
            </w:r>
            <w:r w:rsidR="000C26C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</w:t>
            </w:r>
            <w:r w:rsidRPr="006551B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wide</w:t>
            </w:r>
          </w:p>
        </w:tc>
        <w:tc>
          <w:tcPr>
            <w:tcW w:w="1369" w:type="dxa"/>
            <w:vAlign w:val="center"/>
          </w:tcPr>
          <w:p w14:paraId="3CC8D720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FF1B00D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75FBE339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5B48EF53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18123978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68" w:type="dxa"/>
            <w:vAlign w:val="center"/>
          </w:tcPr>
          <w:p w14:paraId="0E335CCE" w14:textId="77777777" w:rsidR="006551B1" w:rsidRPr="006551B1" w:rsidRDefault="006551B1" w:rsidP="006551B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B371CB3" w14:textId="77777777" w:rsidR="007A01F4" w:rsidRPr="00693AC9" w:rsidRDefault="007A01F4">
      <w:pPr>
        <w:rPr>
          <w:rFonts w:ascii="Arial" w:hAnsi="Arial" w:cs="Arial"/>
        </w:rPr>
      </w:pPr>
    </w:p>
    <w:p w14:paraId="2E0799A1" w14:textId="77777777" w:rsidR="004B0164" w:rsidRDefault="004B0164">
      <w:pPr>
        <w:rPr>
          <w:rFonts w:ascii="Arial" w:hAnsi="Arial" w:cs="Arial"/>
        </w:rPr>
      </w:pPr>
    </w:p>
    <w:p w14:paraId="2721CDC2" w14:textId="77777777" w:rsidR="00AE112E" w:rsidRPr="00693AC9" w:rsidRDefault="00AE112E">
      <w:pPr>
        <w:rPr>
          <w:rFonts w:ascii="Arial" w:hAnsi="Arial" w:cs="Arial"/>
        </w:rPr>
      </w:pPr>
    </w:p>
    <w:p w14:paraId="53DC4711" w14:textId="77777777" w:rsidR="006551B1" w:rsidRDefault="006551B1" w:rsidP="00FE3D27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9C67C86" w14:textId="77777777" w:rsidR="006551B1" w:rsidRDefault="006551B1" w:rsidP="00FE3D27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1BDA9C9" w14:textId="77777777" w:rsidR="006551B1" w:rsidRDefault="006551B1" w:rsidP="00FE3D27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9F82D8D" w14:textId="77777777" w:rsidR="004B0164" w:rsidRPr="00693AC9" w:rsidRDefault="004B0164">
      <w:pPr>
        <w:rPr>
          <w:rFonts w:ascii="Arial" w:hAnsi="Arial" w:cs="Arial"/>
        </w:rPr>
      </w:pPr>
    </w:p>
    <w:p w14:paraId="6196F248" w14:textId="77777777" w:rsidR="00B65D19" w:rsidRPr="000F47C5" w:rsidRDefault="00B65D19" w:rsidP="000F47C5">
      <w:pPr>
        <w:rPr>
          <w:rFonts w:ascii="Arial" w:hAnsi="Arial" w:cs="Arial"/>
          <w:bCs/>
          <w:i/>
          <w:iCs/>
          <w:color w:val="0000CC"/>
          <w:sz w:val="20"/>
        </w:rPr>
      </w:pP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2803"/>
      </w:tblGrid>
      <w:tr w:rsidR="00992D2D" w:rsidRPr="007C3F90" w14:paraId="42BB3F1E" w14:textId="77777777" w:rsidTr="00A81F8A">
        <w:trPr>
          <w:jc w:val="center"/>
        </w:trPr>
        <w:tc>
          <w:tcPr>
            <w:tcW w:w="1728" w:type="dxa"/>
            <w:shd w:val="clear" w:color="auto" w:fill="B4C6E7"/>
            <w:vAlign w:val="center"/>
          </w:tcPr>
          <w:p w14:paraId="378C2595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Region</w:t>
            </w:r>
          </w:p>
        </w:tc>
        <w:tc>
          <w:tcPr>
            <w:tcW w:w="1728" w:type="dxa"/>
            <w:shd w:val="clear" w:color="auto" w:fill="B4C6E7"/>
            <w:vAlign w:val="center"/>
          </w:tcPr>
          <w:p w14:paraId="168A8EB6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IMDRF Problem Code &amp; Term</w:t>
            </w:r>
          </w:p>
        </w:tc>
        <w:tc>
          <w:tcPr>
            <w:tcW w:w="1728" w:type="dxa"/>
            <w:shd w:val="clear" w:color="auto" w:fill="B4C6E7"/>
            <w:vAlign w:val="center"/>
          </w:tcPr>
          <w:p w14:paraId="5C91A94B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N (current period)</w:t>
            </w:r>
          </w:p>
        </w:tc>
        <w:tc>
          <w:tcPr>
            <w:tcW w:w="1728" w:type="dxa"/>
            <w:shd w:val="clear" w:color="auto" w:fill="B4C6E7"/>
            <w:vAlign w:val="center"/>
          </w:tcPr>
          <w:p w14:paraId="5B187F88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Rate (%)</w:t>
            </w:r>
          </w:p>
        </w:tc>
        <w:tc>
          <w:tcPr>
            <w:tcW w:w="2803" w:type="dxa"/>
            <w:shd w:val="clear" w:color="auto" w:fill="B4C6E7"/>
            <w:vAlign w:val="center"/>
          </w:tcPr>
          <w:p w14:paraId="55E163B7" w14:textId="1BA5254B" w:rsidR="00992D2D" w:rsidRPr="007C3F90" w:rsidRDefault="00E8007C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Complaint numbe</w:t>
            </w:r>
            <w:r w:rsidR="0081350B" w:rsidRPr="007C3F90">
              <w:rPr>
                <w:rFonts w:ascii="Arial" w:hAnsi="Arial" w:cs="Arial"/>
                <w:b/>
                <w:sz w:val="16"/>
                <w:szCs w:val="16"/>
              </w:rPr>
              <w:t>r</w:t>
            </w:r>
          </w:p>
        </w:tc>
      </w:tr>
      <w:tr w:rsidR="00992D2D" w:rsidRPr="007C3F90" w14:paraId="0F7AA8F7" w14:textId="77777777" w:rsidTr="00A81F8A">
        <w:trPr>
          <w:jc w:val="center"/>
        </w:trPr>
        <w:tc>
          <w:tcPr>
            <w:tcW w:w="1728" w:type="dxa"/>
          </w:tcPr>
          <w:p w14:paraId="2471415C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sz w:val="16"/>
                <w:szCs w:val="16"/>
              </w:rPr>
              <w:t>EEA+TR + XI</w:t>
            </w:r>
          </w:p>
        </w:tc>
        <w:tc>
          <w:tcPr>
            <w:tcW w:w="1728" w:type="dxa"/>
            <w:vAlign w:val="center"/>
          </w:tcPr>
          <w:p w14:paraId="27E529A2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1D7B0312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13318D81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vAlign w:val="center"/>
          </w:tcPr>
          <w:p w14:paraId="6F0E37AC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2D2D" w:rsidRPr="007C3F90" w14:paraId="6C45825E" w14:textId="77777777" w:rsidTr="00A81F8A">
        <w:trPr>
          <w:jc w:val="center"/>
        </w:trPr>
        <w:tc>
          <w:tcPr>
            <w:tcW w:w="1728" w:type="dxa"/>
            <w:shd w:val="clear" w:color="auto" w:fill="EEF2FB"/>
          </w:tcPr>
          <w:p w14:paraId="6FB0B95C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sz w:val="16"/>
                <w:szCs w:val="16"/>
              </w:rPr>
              <w:t>UK</w:t>
            </w:r>
          </w:p>
        </w:tc>
        <w:tc>
          <w:tcPr>
            <w:tcW w:w="1728" w:type="dxa"/>
            <w:shd w:val="clear" w:color="auto" w:fill="EEF2FB"/>
            <w:vAlign w:val="center"/>
          </w:tcPr>
          <w:p w14:paraId="69C3F003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1CDB8B05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2D70EFD2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shd w:val="clear" w:color="auto" w:fill="EEF2FB"/>
            <w:vAlign w:val="center"/>
          </w:tcPr>
          <w:p w14:paraId="60AD1D2F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2D2D" w:rsidRPr="007C3F90" w14:paraId="023CA5A3" w14:textId="77777777" w:rsidTr="00A81F8A">
        <w:trPr>
          <w:jc w:val="center"/>
        </w:trPr>
        <w:tc>
          <w:tcPr>
            <w:tcW w:w="1728" w:type="dxa"/>
          </w:tcPr>
          <w:p w14:paraId="41A73860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 w:rsidDel="00990A1C">
              <w:rPr>
                <w:rFonts w:ascii="Arial" w:hAnsi="Arial" w:cs="Arial"/>
                <w:sz w:val="16"/>
                <w:szCs w:val="16"/>
              </w:rPr>
              <w:t>Worldwide</w:t>
            </w:r>
          </w:p>
        </w:tc>
        <w:tc>
          <w:tcPr>
            <w:tcW w:w="1728" w:type="dxa"/>
            <w:vAlign w:val="center"/>
          </w:tcPr>
          <w:p w14:paraId="472A87D4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45A99865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1648465E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vAlign w:val="center"/>
          </w:tcPr>
          <w:p w14:paraId="6DC0384C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2D2D" w:rsidRPr="007C3F90" w14:paraId="7FA2F332" w14:textId="77777777" w:rsidTr="00A81F8A">
        <w:trPr>
          <w:jc w:val="center"/>
        </w:trPr>
        <w:tc>
          <w:tcPr>
            <w:tcW w:w="1728" w:type="dxa"/>
            <w:shd w:val="clear" w:color="auto" w:fill="EEF2FB"/>
            <w:vAlign w:val="center"/>
          </w:tcPr>
          <w:p w14:paraId="6BAB1296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1CF5036D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7E912B9C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2242F6A9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shd w:val="clear" w:color="auto" w:fill="EEF2FB"/>
            <w:vAlign w:val="center"/>
          </w:tcPr>
          <w:p w14:paraId="7DFD75F3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2803"/>
      </w:tblGrid>
      <w:tr w:rsidR="00992D2D" w:rsidRPr="007C3F90" w14:paraId="7B56C9CA" w14:textId="77777777" w:rsidTr="00A81F8A">
        <w:trPr>
          <w:jc w:val="center"/>
        </w:trPr>
        <w:tc>
          <w:tcPr>
            <w:tcW w:w="1728" w:type="dxa"/>
            <w:shd w:val="clear" w:color="auto" w:fill="B4C6E7"/>
            <w:vAlign w:val="center"/>
          </w:tcPr>
          <w:p w14:paraId="4AB89A01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Region</w:t>
            </w:r>
          </w:p>
        </w:tc>
        <w:tc>
          <w:tcPr>
            <w:tcW w:w="1728" w:type="dxa"/>
            <w:shd w:val="clear" w:color="auto" w:fill="B4C6E7"/>
            <w:vAlign w:val="center"/>
          </w:tcPr>
          <w:p w14:paraId="26F8E58B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IMDRF Cause Code &amp; Term</w:t>
            </w:r>
          </w:p>
        </w:tc>
        <w:tc>
          <w:tcPr>
            <w:tcW w:w="1728" w:type="dxa"/>
            <w:shd w:val="clear" w:color="auto" w:fill="B4C6E7"/>
            <w:vAlign w:val="center"/>
          </w:tcPr>
          <w:p w14:paraId="358ABC6B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N (current period)</w:t>
            </w:r>
          </w:p>
        </w:tc>
        <w:tc>
          <w:tcPr>
            <w:tcW w:w="1728" w:type="dxa"/>
            <w:shd w:val="clear" w:color="auto" w:fill="B4C6E7"/>
            <w:vAlign w:val="center"/>
          </w:tcPr>
          <w:p w14:paraId="266B342F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Rate (%)</w:t>
            </w:r>
          </w:p>
        </w:tc>
        <w:tc>
          <w:tcPr>
            <w:tcW w:w="2803" w:type="dxa"/>
            <w:shd w:val="clear" w:color="auto" w:fill="B4C6E7"/>
            <w:vAlign w:val="center"/>
          </w:tcPr>
          <w:p w14:paraId="79BDA458" w14:textId="5C701D9D" w:rsidR="00992D2D" w:rsidRPr="007C3F90" w:rsidRDefault="0081350B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b/>
                <w:sz w:val="16"/>
                <w:szCs w:val="16"/>
              </w:rPr>
              <w:t>Complaint number</w:t>
            </w:r>
          </w:p>
        </w:tc>
      </w:tr>
      <w:tr w:rsidR="00992D2D" w:rsidRPr="007C3F90" w14:paraId="580D994F" w14:textId="77777777" w:rsidTr="00A81F8A">
        <w:trPr>
          <w:jc w:val="center"/>
        </w:trPr>
        <w:tc>
          <w:tcPr>
            <w:tcW w:w="1728" w:type="dxa"/>
          </w:tcPr>
          <w:p w14:paraId="4B88341B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sz w:val="16"/>
                <w:szCs w:val="16"/>
              </w:rPr>
              <w:t>EEA+TR + XI</w:t>
            </w:r>
          </w:p>
        </w:tc>
        <w:tc>
          <w:tcPr>
            <w:tcW w:w="1728" w:type="dxa"/>
            <w:vAlign w:val="center"/>
          </w:tcPr>
          <w:p w14:paraId="4343D509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1C50A352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5C964D97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vAlign w:val="center"/>
          </w:tcPr>
          <w:p w14:paraId="0D2B7AAB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2D2D" w:rsidRPr="007C3F90" w14:paraId="76E66ADA" w14:textId="77777777" w:rsidTr="00A81F8A">
        <w:trPr>
          <w:jc w:val="center"/>
        </w:trPr>
        <w:tc>
          <w:tcPr>
            <w:tcW w:w="1728" w:type="dxa"/>
            <w:shd w:val="clear" w:color="auto" w:fill="EEF2FB"/>
          </w:tcPr>
          <w:p w14:paraId="1CBF4577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>
              <w:rPr>
                <w:rFonts w:ascii="Arial" w:hAnsi="Arial" w:cs="Arial"/>
                <w:sz w:val="16"/>
                <w:szCs w:val="16"/>
              </w:rPr>
              <w:t>UK</w:t>
            </w:r>
          </w:p>
        </w:tc>
        <w:tc>
          <w:tcPr>
            <w:tcW w:w="1728" w:type="dxa"/>
            <w:shd w:val="clear" w:color="auto" w:fill="EEF2FB"/>
            <w:vAlign w:val="center"/>
          </w:tcPr>
          <w:p w14:paraId="70D8B0EE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44089E56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19AF1718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shd w:val="clear" w:color="auto" w:fill="EEF2FB"/>
            <w:vAlign w:val="center"/>
          </w:tcPr>
          <w:p w14:paraId="6D15C2FE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2D2D" w:rsidRPr="007C3F90" w14:paraId="1523509A" w14:textId="77777777" w:rsidTr="00A81F8A">
        <w:trPr>
          <w:jc w:val="center"/>
        </w:trPr>
        <w:tc>
          <w:tcPr>
            <w:tcW w:w="1728" w:type="dxa"/>
          </w:tcPr>
          <w:p w14:paraId="009E32A6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  <w:r w:rsidRPr="007C3F90" w:rsidDel="00990A1C">
              <w:rPr>
                <w:rFonts w:ascii="Arial" w:hAnsi="Arial" w:cs="Arial"/>
                <w:sz w:val="16"/>
                <w:szCs w:val="16"/>
              </w:rPr>
              <w:t>Worldwide</w:t>
            </w:r>
          </w:p>
        </w:tc>
        <w:tc>
          <w:tcPr>
            <w:tcW w:w="1728" w:type="dxa"/>
            <w:vAlign w:val="center"/>
          </w:tcPr>
          <w:p w14:paraId="5009AABF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1DE8542E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vAlign w:val="center"/>
          </w:tcPr>
          <w:p w14:paraId="74F23223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vAlign w:val="center"/>
          </w:tcPr>
          <w:p w14:paraId="0A7A6938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2D2D" w:rsidRPr="007C3F90" w14:paraId="3C2EC188" w14:textId="77777777" w:rsidTr="00A81F8A">
        <w:trPr>
          <w:jc w:val="center"/>
        </w:trPr>
        <w:tc>
          <w:tcPr>
            <w:tcW w:w="1728" w:type="dxa"/>
            <w:shd w:val="clear" w:color="auto" w:fill="EEF2FB"/>
            <w:vAlign w:val="center"/>
          </w:tcPr>
          <w:p w14:paraId="06D7F3D3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25B18AE5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272A313C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28" w:type="dxa"/>
            <w:shd w:val="clear" w:color="auto" w:fill="EEF2FB"/>
            <w:vAlign w:val="center"/>
          </w:tcPr>
          <w:p w14:paraId="18AF8D90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03" w:type="dxa"/>
            <w:shd w:val="clear" w:color="auto" w:fill="EEF2FB"/>
            <w:vAlign w:val="center"/>
          </w:tcPr>
          <w:p w14:paraId="21D67AB9" w14:textId="77777777" w:rsidR="00992D2D" w:rsidRPr="007C3F90" w:rsidRDefault="00992D2D" w:rsidP="00992D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4E45CE9" w14:textId="3B4D3437" w:rsidR="002331C8" w:rsidRDefault="002331C8">
      <w:pPr>
        <w:rPr>
          <w:rFonts w:ascii="Arial" w:hAnsi="Arial" w:cs="Arial"/>
          <w:b/>
          <w:bCs/>
          <w:sz w:val="20"/>
        </w:rPr>
      </w:pPr>
    </w:p>
    <w:p w14:paraId="27542F20" w14:textId="77777777" w:rsidR="00992D2D" w:rsidRPr="00992D2D" w:rsidRDefault="00992D2D" w:rsidP="00992D2D">
      <w:pPr>
        <w:spacing w:line="360" w:lineRule="auto"/>
        <w:rPr>
          <w:rFonts w:ascii="Arial" w:hAnsi="Arial" w:cs="Arial"/>
          <w:bCs/>
          <w:i/>
          <w:iCs/>
          <w:color w:val="0000CC"/>
          <w:sz w:val="20"/>
        </w:rPr>
      </w:pPr>
      <w:bookmarkStart w:id="19" w:name="_Toc21060417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2"/>
        <w:gridCol w:w="749"/>
        <w:gridCol w:w="919"/>
        <w:gridCol w:w="1750"/>
        <w:gridCol w:w="1750"/>
        <w:gridCol w:w="1751"/>
        <w:gridCol w:w="1749"/>
      </w:tblGrid>
      <w:tr w:rsidR="00992D2D" w:rsidRPr="00992D2D" w:rsidDel="00316799" w14:paraId="508EB231" w14:textId="77777777" w:rsidTr="00A81F8A">
        <w:trPr>
          <w:trHeight w:val="341"/>
        </w:trPr>
        <w:tc>
          <w:tcPr>
            <w:tcW w:w="1070" w:type="pct"/>
            <w:gridSpan w:val="2"/>
            <w:vMerge w:val="restart"/>
            <w:shd w:val="clear" w:color="auto" w:fill="B4C6E7" w:themeFill="accent1" w:themeFillTint="66"/>
          </w:tcPr>
          <w:p w14:paraId="63A094B9" w14:textId="77777777" w:rsidR="00992D2D" w:rsidRPr="00992D2D" w:rsidDel="00316799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316799">
              <w:rPr>
                <w:rFonts w:ascii="Arial" w:hAnsi="Arial" w:cs="Arial"/>
                <w:b/>
                <w:sz w:val="16"/>
                <w:szCs w:val="16"/>
              </w:rPr>
              <w:t>IMDRF Adverse Event Health Impact (Annex F) code and term by region</w:t>
            </w:r>
          </w:p>
        </w:tc>
        <w:tc>
          <w:tcPr>
            <w:tcW w:w="451" w:type="pct"/>
            <w:vMerge w:val="restart"/>
            <w:shd w:val="clear" w:color="auto" w:fill="B4C6E7" w:themeFill="accent1" w:themeFillTint="66"/>
          </w:tcPr>
          <w:p w14:paraId="22765C98" w14:textId="77777777" w:rsidR="00992D2D" w:rsidRPr="00992D2D" w:rsidDel="00316799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316799">
              <w:rPr>
                <w:rFonts w:ascii="Arial" w:hAnsi="Arial" w:cs="Arial"/>
                <w:b/>
                <w:sz w:val="16"/>
                <w:szCs w:val="16"/>
              </w:rPr>
              <w:t>Number of serious incidents</w:t>
            </w:r>
          </w:p>
        </w:tc>
        <w:tc>
          <w:tcPr>
            <w:tcW w:w="870" w:type="pct"/>
            <w:vMerge w:val="restart"/>
            <w:shd w:val="clear" w:color="auto" w:fill="B4C6E7" w:themeFill="accent1" w:themeFillTint="66"/>
          </w:tcPr>
          <w:p w14:paraId="31CAEF76" w14:textId="77777777" w:rsidR="00992D2D" w:rsidRPr="00992D2D" w:rsidDel="00316799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 xml:space="preserve">Investigation conclusion code+ term 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1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 xml:space="preserve"> %</w:t>
            </w:r>
          </w:p>
        </w:tc>
        <w:tc>
          <w:tcPr>
            <w:tcW w:w="870" w:type="pct"/>
            <w:vMerge w:val="restart"/>
            <w:shd w:val="clear" w:color="auto" w:fill="B4C6E7" w:themeFill="accent1" w:themeFillTint="66"/>
          </w:tcPr>
          <w:p w14:paraId="51515D34" w14:textId="77777777" w:rsidR="00992D2D" w:rsidRPr="00992D2D" w:rsidDel="00316799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 xml:space="preserve">Investigation conclusion code+ term 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2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 xml:space="preserve"> %</w:t>
            </w:r>
          </w:p>
        </w:tc>
        <w:tc>
          <w:tcPr>
            <w:tcW w:w="870" w:type="pct"/>
            <w:vMerge w:val="restart"/>
            <w:shd w:val="clear" w:color="auto" w:fill="B4C6E7" w:themeFill="accent1" w:themeFillTint="66"/>
          </w:tcPr>
          <w:p w14:paraId="39717DD7" w14:textId="77777777" w:rsidR="00992D2D" w:rsidRPr="00992D2D" w:rsidDel="00316799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 xml:space="preserve">Investigation conclusion code+ term 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 xml:space="preserve">3 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869" w:type="pct"/>
            <w:vMerge w:val="restart"/>
            <w:shd w:val="clear" w:color="auto" w:fill="B4C6E7" w:themeFill="accent1" w:themeFillTint="66"/>
          </w:tcPr>
          <w:p w14:paraId="51F574CD" w14:textId="77777777" w:rsidR="00992D2D" w:rsidRPr="00992D2D" w:rsidDel="00316799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 xml:space="preserve">Investigation conclusion code+ term 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4</w:t>
            </w:r>
            <w:r w:rsidRPr="00992D2D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 xml:space="preserve"> 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  <w:tr w:rsidR="00992D2D" w:rsidRPr="00992D2D" w:rsidDel="00990A1C" w14:paraId="5789AB59" w14:textId="77777777" w:rsidTr="00113FA0">
        <w:trPr>
          <w:trHeight w:val="458"/>
        </w:trPr>
        <w:tc>
          <w:tcPr>
            <w:tcW w:w="1070" w:type="pct"/>
            <w:gridSpan w:val="2"/>
            <w:vMerge/>
            <w:shd w:val="clear" w:color="auto" w:fill="B4C6E7" w:themeFill="accent1" w:themeFillTint="66"/>
          </w:tcPr>
          <w:p w14:paraId="0D56D3DA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51" w:type="pct"/>
            <w:vMerge/>
            <w:shd w:val="clear" w:color="auto" w:fill="B4C6E7" w:themeFill="accent1" w:themeFillTint="66"/>
          </w:tcPr>
          <w:p w14:paraId="570A01B3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0" w:type="pct"/>
            <w:vMerge/>
            <w:shd w:val="clear" w:color="auto" w:fill="B4C6E7" w:themeFill="accent1" w:themeFillTint="66"/>
          </w:tcPr>
          <w:p w14:paraId="35F01003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0" w:type="pct"/>
            <w:vMerge/>
            <w:shd w:val="clear" w:color="auto" w:fill="B4C6E7" w:themeFill="accent1" w:themeFillTint="66"/>
          </w:tcPr>
          <w:p w14:paraId="55A310B7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0" w:type="pct"/>
            <w:vMerge/>
            <w:shd w:val="clear" w:color="auto" w:fill="B4C6E7" w:themeFill="accent1" w:themeFillTint="66"/>
          </w:tcPr>
          <w:p w14:paraId="6BC51D36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69" w:type="pct"/>
            <w:vMerge/>
            <w:shd w:val="clear" w:color="auto" w:fill="B4C6E7" w:themeFill="accent1" w:themeFillTint="66"/>
          </w:tcPr>
          <w:p w14:paraId="03FE8D91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92D2D" w:rsidRPr="00992D2D" w:rsidDel="00990A1C" w14:paraId="4A8710A1" w14:textId="77777777" w:rsidTr="00A81F8A">
        <w:tc>
          <w:tcPr>
            <w:tcW w:w="697" w:type="pct"/>
          </w:tcPr>
          <w:p w14:paraId="577F4D99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Cs/>
                <w:sz w:val="16"/>
                <w:szCs w:val="16"/>
              </w:rPr>
              <w:t>EEA+TR + XI</w:t>
            </w:r>
          </w:p>
        </w:tc>
        <w:tc>
          <w:tcPr>
            <w:tcW w:w="373" w:type="pct"/>
          </w:tcPr>
          <w:p w14:paraId="49D0BF5F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51" w:type="pct"/>
          </w:tcPr>
          <w:p w14:paraId="684A82B7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0D859334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586CFADF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67E113B4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69" w:type="pct"/>
          </w:tcPr>
          <w:p w14:paraId="40BDC04D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992D2D" w:rsidRPr="00992D2D" w:rsidDel="00990A1C" w14:paraId="19A9FDFF" w14:textId="77777777" w:rsidTr="00A81F8A">
        <w:tc>
          <w:tcPr>
            <w:tcW w:w="697" w:type="pct"/>
          </w:tcPr>
          <w:p w14:paraId="3A95D558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992D2D">
              <w:rPr>
                <w:rFonts w:ascii="Arial" w:hAnsi="Arial" w:cs="Arial"/>
                <w:bCs/>
                <w:sz w:val="16"/>
                <w:szCs w:val="16"/>
              </w:rPr>
              <w:t>UK</w:t>
            </w:r>
          </w:p>
        </w:tc>
        <w:tc>
          <w:tcPr>
            <w:tcW w:w="373" w:type="pct"/>
          </w:tcPr>
          <w:p w14:paraId="2126572E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51" w:type="pct"/>
          </w:tcPr>
          <w:p w14:paraId="56EB3AC1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1939DD0D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5BE1F484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066E6005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69" w:type="pct"/>
          </w:tcPr>
          <w:p w14:paraId="53666127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992D2D" w:rsidRPr="00992D2D" w:rsidDel="00990A1C" w14:paraId="51DC2C1E" w14:textId="77777777" w:rsidTr="00A81F8A">
        <w:tc>
          <w:tcPr>
            <w:tcW w:w="697" w:type="pct"/>
          </w:tcPr>
          <w:p w14:paraId="2981D789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Cs/>
                <w:sz w:val="16"/>
                <w:szCs w:val="16"/>
              </w:rPr>
              <w:t>Worldwide</w:t>
            </w:r>
          </w:p>
        </w:tc>
        <w:tc>
          <w:tcPr>
            <w:tcW w:w="373" w:type="pct"/>
          </w:tcPr>
          <w:p w14:paraId="75366993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51" w:type="pct"/>
          </w:tcPr>
          <w:p w14:paraId="437D1F31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32227F22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7073F724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70" w:type="pct"/>
          </w:tcPr>
          <w:p w14:paraId="2BDD1E55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69" w:type="pct"/>
          </w:tcPr>
          <w:p w14:paraId="5CE17F44" w14:textId="77777777" w:rsidR="00992D2D" w:rsidRPr="00992D2D" w:rsidDel="00990A1C" w:rsidRDefault="00992D2D" w:rsidP="00113FA0">
            <w:pPr>
              <w:spacing w:line="288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069561A1" w14:textId="77777777" w:rsidR="00992D2D" w:rsidRPr="00992D2D" w:rsidRDefault="00992D2D" w:rsidP="00992D2D">
      <w:pPr>
        <w:spacing w:line="360" w:lineRule="auto"/>
        <w:rPr>
          <w:rFonts w:ascii="Arial" w:hAnsi="Arial" w:cs="Arial"/>
          <w:bCs/>
          <w:i/>
          <w:iCs/>
          <w:color w:val="0000CC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3130"/>
        <w:gridCol w:w="830"/>
        <w:gridCol w:w="3865"/>
      </w:tblGrid>
      <w:tr w:rsidR="00992D2D" w:rsidRPr="00992D2D" w14:paraId="110A406A" w14:textId="77777777" w:rsidTr="00A81F8A">
        <w:trPr>
          <w:trHeight w:val="503"/>
        </w:trPr>
        <w:tc>
          <w:tcPr>
            <w:tcW w:w="1115" w:type="pct"/>
            <w:shd w:val="clear" w:color="auto" w:fill="B4C6E7" w:themeFill="accent1" w:themeFillTint="66"/>
            <w:vAlign w:val="center"/>
            <w:hideMark/>
          </w:tcPr>
          <w:p w14:paraId="7963F944" w14:textId="77777777" w:rsidR="00992D2D" w:rsidRPr="00992D2D" w:rsidRDefault="00992D2D" w:rsidP="00992D2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992D2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Feedback Type</w:t>
            </w:r>
          </w:p>
        </w:tc>
        <w:tc>
          <w:tcPr>
            <w:tcW w:w="1554" w:type="pct"/>
            <w:shd w:val="clear" w:color="auto" w:fill="B4C6E7" w:themeFill="accent1" w:themeFillTint="66"/>
            <w:vAlign w:val="center"/>
            <w:hideMark/>
          </w:tcPr>
          <w:p w14:paraId="0B5EA2B0" w14:textId="77777777" w:rsidR="00992D2D" w:rsidRPr="00992D2D" w:rsidRDefault="00992D2D" w:rsidP="00992D2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992D2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Source</w:t>
            </w:r>
          </w:p>
        </w:tc>
        <w:tc>
          <w:tcPr>
            <w:tcW w:w="412" w:type="pct"/>
            <w:shd w:val="clear" w:color="auto" w:fill="B4C6E7" w:themeFill="accent1" w:themeFillTint="66"/>
            <w:vAlign w:val="center"/>
            <w:hideMark/>
          </w:tcPr>
          <w:p w14:paraId="4893EC84" w14:textId="77777777" w:rsidR="00992D2D" w:rsidRPr="00992D2D" w:rsidRDefault="00992D2D" w:rsidP="00992D2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992D2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1919" w:type="pct"/>
            <w:shd w:val="clear" w:color="auto" w:fill="B4C6E7" w:themeFill="accent1" w:themeFillTint="66"/>
            <w:vAlign w:val="center"/>
            <w:hideMark/>
          </w:tcPr>
          <w:p w14:paraId="6DE54EBB" w14:textId="77777777" w:rsidR="00992D2D" w:rsidRPr="00992D2D" w:rsidRDefault="00992D2D" w:rsidP="00992D2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992D2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Summary</w:t>
            </w:r>
          </w:p>
        </w:tc>
      </w:tr>
      <w:tr w:rsidR="00992D2D" w:rsidRPr="00992D2D" w14:paraId="253B1966" w14:textId="77777777" w:rsidTr="00A81F8A">
        <w:trPr>
          <w:trHeight w:val="260"/>
        </w:trPr>
        <w:tc>
          <w:tcPr>
            <w:tcW w:w="1115" w:type="pct"/>
            <w:vAlign w:val="center"/>
          </w:tcPr>
          <w:p w14:paraId="5155EC50" w14:textId="77777777" w:rsidR="00992D2D" w:rsidRPr="00992D2D" w:rsidRDefault="00992D2D" w:rsidP="00992D2D">
            <w:pPr>
              <w:rPr>
                <w:rFonts w:asciiTheme="minorHAnsi" w:hAnsiTheme="minorHAnsi" w:cstheme="minorHAnsi"/>
                <w:bCs/>
                <w:i/>
                <w:iCs/>
                <w:color w:val="0000CC"/>
                <w:sz w:val="22"/>
                <w:szCs w:val="22"/>
              </w:rPr>
            </w:pPr>
          </w:p>
        </w:tc>
        <w:tc>
          <w:tcPr>
            <w:tcW w:w="1554" w:type="pct"/>
            <w:vAlign w:val="center"/>
          </w:tcPr>
          <w:p w14:paraId="68578FAD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2" w:type="pct"/>
            <w:vAlign w:val="center"/>
          </w:tcPr>
          <w:p w14:paraId="022FDF28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19" w:type="pct"/>
            <w:vAlign w:val="center"/>
          </w:tcPr>
          <w:p w14:paraId="0190A5F3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992D2D" w:rsidRPr="00992D2D" w14:paraId="6B807E12" w14:textId="77777777" w:rsidTr="00A81F8A">
        <w:trPr>
          <w:trHeight w:val="260"/>
        </w:trPr>
        <w:tc>
          <w:tcPr>
            <w:tcW w:w="1115" w:type="pct"/>
            <w:vAlign w:val="center"/>
          </w:tcPr>
          <w:p w14:paraId="674A186A" w14:textId="77777777" w:rsidR="00992D2D" w:rsidRPr="00992D2D" w:rsidRDefault="00992D2D" w:rsidP="00992D2D">
            <w:pPr>
              <w:rPr>
                <w:rFonts w:asciiTheme="minorHAnsi" w:hAnsiTheme="minorHAnsi" w:cstheme="minorHAnsi"/>
                <w:bCs/>
                <w:i/>
                <w:iCs/>
                <w:color w:val="0000CC"/>
                <w:sz w:val="22"/>
                <w:szCs w:val="22"/>
              </w:rPr>
            </w:pPr>
          </w:p>
        </w:tc>
        <w:tc>
          <w:tcPr>
            <w:tcW w:w="1554" w:type="pct"/>
            <w:vAlign w:val="center"/>
          </w:tcPr>
          <w:p w14:paraId="20979AAD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2" w:type="pct"/>
            <w:vAlign w:val="center"/>
          </w:tcPr>
          <w:p w14:paraId="731599E3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19" w:type="pct"/>
            <w:vAlign w:val="center"/>
          </w:tcPr>
          <w:p w14:paraId="1EBD9EC4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992D2D" w:rsidRPr="00992D2D" w14:paraId="538AE7C2" w14:textId="77777777" w:rsidTr="00A81F8A">
        <w:trPr>
          <w:trHeight w:val="242"/>
        </w:trPr>
        <w:tc>
          <w:tcPr>
            <w:tcW w:w="1115" w:type="pct"/>
            <w:vAlign w:val="center"/>
          </w:tcPr>
          <w:p w14:paraId="3B717392" w14:textId="77777777" w:rsidR="00992D2D" w:rsidRPr="00992D2D" w:rsidRDefault="00992D2D" w:rsidP="00992D2D">
            <w:pPr>
              <w:rPr>
                <w:rFonts w:asciiTheme="minorHAnsi" w:hAnsiTheme="minorHAnsi" w:cstheme="minorHAnsi"/>
                <w:bCs/>
                <w:i/>
                <w:iCs/>
                <w:color w:val="0000CC"/>
                <w:sz w:val="22"/>
                <w:szCs w:val="22"/>
              </w:rPr>
            </w:pPr>
          </w:p>
        </w:tc>
        <w:tc>
          <w:tcPr>
            <w:tcW w:w="1554" w:type="pct"/>
            <w:vAlign w:val="center"/>
          </w:tcPr>
          <w:p w14:paraId="0A6B8BC6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2" w:type="pct"/>
            <w:vAlign w:val="center"/>
          </w:tcPr>
          <w:p w14:paraId="5ADDD556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19" w:type="pct"/>
            <w:vAlign w:val="center"/>
          </w:tcPr>
          <w:p w14:paraId="0B4E3D1B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992D2D" w:rsidRPr="00992D2D" w14:paraId="275CC83E" w14:textId="77777777" w:rsidTr="00A81F8A">
        <w:trPr>
          <w:trHeight w:val="143"/>
        </w:trPr>
        <w:tc>
          <w:tcPr>
            <w:tcW w:w="1115" w:type="pct"/>
            <w:vAlign w:val="center"/>
          </w:tcPr>
          <w:p w14:paraId="12E9EB1A" w14:textId="77777777" w:rsidR="00992D2D" w:rsidRPr="00992D2D" w:rsidRDefault="00992D2D" w:rsidP="00992D2D">
            <w:pPr>
              <w:rPr>
                <w:rFonts w:asciiTheme="minorHAnsi" w:hAnsiTheme="minorHAnsi" w:cstheme="minorHAnsi"/>
                <w:bCs/>
                <w:i/>
                <w:iCs/>
                <w:color w:val="0000CC"/>
                <w:sz w:val="22"/>
                <w:szCs w:val="22"/>
              </w:rPr>
            </w:pPr>
          </w:p>
        </w:tc>
        <w:tc>
          <w:tcPr>
            <w:tcW w:w="1554" w:type="pct"/>
            <w:vAlign w:val="center"/>
          </w:tcPr>
          <w:p w14:paraId="32ECEDF5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2" w:type="pct"/>
            <w:vAlign w:val="center"/>
          </w:tcPr>
          <w:p w14:paraId="46719B9B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19" w:type="pct"/>
            <w:vAlign w:val="center"/>
          </w:tcPr>
          <w:p w14:paraId="0F6B6DB7" w14:textId="77777777" w:rsidR="00992D2D" w:rsidRPr="00992D2D" w:rsidRDefault="00992D2D" w:rsidP="00992D2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2D7AC64B" w14:textId="77777777" w:rsidR="00992D2D" w:rsidRPr="00992D2D" w:rsidRDefault="00992D2D" w:rsidP="00992D2D">
      <w:pPr>
        <w:rPr>
          <w:rFonts w:ascii="Arial" w:hAnsi="Arial" w:cs="Arial"/>
        </w:rPr>
      </w:pPr>
    </w:p>
    <w:p w14:paraId="75208656" w14:textId="77777777" w:rsidR="005B6F9B" w:rsidRDefault="005B6F9B" w:rsidP="00992D2D">
      <w:pPr>
        <w:keepNext/>
        <w:spacing w:before="240"/>
        <w:jc w:val="center"/>
        <w:rPr>
          <w:rFonts w:ascii="Arial" w:hAnsi="Arial" w:cs="Arial"/>
          <w:b/>
          <w:bCs/>
          <w:sz w:val="20"/>
        </w:rPr>
      </w:pPr>
    </w:p>
    <w:p w14:paraId="3B89B85F" w14:textId="77777777" w:rsidR="005B6F9B" w:rsidRDefault="005B6F9B" w:rsidP="00992D2D">
      <w:pPr>
        <w:keepNext/>
        <w:spacing w:before="240"/>
        <w:jc w:val="center"/>
        <w:rPr>
          <w:rFonts w:ascii="Arial" w:hAnsi="Arial" w:cs="Arial"/>
          <w:b/>
          <w:bCs/>
          <w:sz w:val="20"/>
        </w:rPr>
      </w:pPr>
    </w:p>
    <w:p w14:paraId="2E9EB3D1" w14:textId="77777777" w:rsidR="005B6F9B" w:rsidRDefault="005B6F9B" w:rsidP="00992D2D">
      <w:pPr>
        <w:keepNext/>
        <w:spacing w:before="240"/>
        <w:jc w:val="center"/>
        <w:rPr>
          <w:rFonts w:ascii="Arial" w:hAnsi="Arial" w:cs="Arial"/>
          <w:b/>
          <w:bCs/>
          <w:sz w:val="20"/>
        </w:rPr>
      </w:pPr>
    </w:p>
    <w:tbl>
      <w:tblPr>
        <w:tblW w:w="49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999"/>
        <w:gridCol w:w="2475"/>
        <w:gridCol w:w="2475"/>
      </w:tblGrid>
      <w:tr w:rsidR="00992D2D" w:rsidRPr="00992D2D" w14:paraId="3A10BF73" w14:textId="77777777" w:rsidTr="00A81F8A">
        <w:trPr>
          <w:cantSplit/>
          <w:trHeight w:val="602"/>
        </w:trPr>
        <w:tc>
          <w:tcPr>
            <w:tcW w:w="2512" w:type="pct"/>
            <w:vMerge w:val="restart"/>
            <w:shd w:val="clear" w:color="auto" w:fill="B4C6E7" w:themeFill="accent1" w:themeFillTint="66"/>
            <w:vAlign w:val="bottom"/>
          </w:tcPr>
          <w:p w14:paraId="42168596" w14:textId="77777777" w:rsidR="00992D2D" w:rsidRPr="00992D2D" w:rsidRDefault="00992D2D" w:rsidP="00992D2D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Harm</w:t>
            </w: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br/>
            </w:r>
            <w:r w:rsidRPr="00992D2D">
              <w:rPr>
                <w:rFonts w:ascii="Arial" w:hAnsi="Arial" w:cs="Arial"/>
                <w:color w:val="000000"/>
                <w:sz w:val="16"/>
                <w:szCs w:val="16"/>
              </w:rPr>
              <w:t xml:space="preserve">   Medical Device Problem</w:t>
            </w:r>
          </w:p>
        </w:tc>
        <w:tc>
          <w:tcPr>
            <w:tcW w:w="1244" w:type="pct"/>
            <w:shd w:val="clear" w:color="auto" w:fill="B4C6E7" w:themeFill="accent1" w:themeFillTint="66"/>
            <w:vAlign w:val="bottom"/>
          </w:tcPr>
          <w:p w14:paraId="750FA002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Current 12</w:t>
            </w: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noBreakHyphen/>
              <w:t>Month Data Collection Period</w:t>
            </w:r>
          </w:p>
        </w:tc>
        <w:tc>
          <w:tcPr>
            <w:tcW w:w="1244" w:type="pct"/>
            <w:shd w:val="clear" w:color="auto" w:fill="B4C6E7" w:themeFill="accent1" w:themeFillTint="66"/>
            <w:vAlign w:val="bottom"/>
          </w:tcPr>
          <w:p w14:paraId="737A68BB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Max Expected Rate of Occurrence (from the RACT</w:t>
            </w:r>
            <w:r w:rsidRPr="00992D2D">
              <w:rPr>
                <w:rFonts w:eastAsiaTheme="majorEastAsia"/>
                <w:color w:val="000000"/>
                <w:sz w:val="16"/>
                <w:szCs w:val="16"/>
                <w:vertAlign w:val="superscript"/>
              </w:rPr>
              <w:footnoteReference w:id="13"/>
            </w: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)</w:t>
            </w:r>
          </w:p>
        </w:tc>
      </w:tr>
      <w:tr w:rsidR="00992D2D" w:rsidRPr="00992D2D" w14:paraId="0C3E9C70" w14:textId="77777777" w:rsidTr="00A81F8A">
        <w:trPr>
          <w:cantSplit/>
          <w:trHeight w:val="20"/>
        </w:trPr>
        <w:tc>
          <w:tcPr>
            <w:tcW w:w="2512" w:type="pct"/>
            <w:vMerge/>
            <w:shd w:val="clear" w:color="auto" w:fill="B4C6E7" w:themeFill="accent1" w:themeFillTint="66"/>
            <w:vAlign w:val="bottom"/>
            <w:hideMark/>
          </w:tcPr>
          <w:p w14:paraId="2F8D7FD0" w14:textId="77777777" w:rsidR="00992D2D" w:rsidRPr="00992D2D" w:rsidRDefault="00992D2D" w:rsidP="00992D2D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488" w:type="pct"/>
            <w:gridSpan w:val="2"/>
            <w:shd w:val="clear" w:color="auto" w:fill="B4C6E7" w:themeFill="accent1" w:themeFillTint="66"/>
            <w:vAlign w:val="bottom"/>
            <w:hideMark/>
          </w:tcPr>
          <w:p w14:paraId="626D0AA7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[Date Range (mmm-</w:t>
            </w:r>
            <w:proofErr w:type="spellStart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yyyy</w:t>
            </w:r>
            <w:proofErr w:type="spellEnd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to mmm-</w:t>
            </w:r>
            <w:proofErr w:type="spellStart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yyyy</w:t>
            </w:r>
            <w:proofErr w:type="spellEnd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)]</w:t>
            </w:r>
          </w:p>
        </w:tc>
      </w:tr>
      <w:tr w:rsidR="00992D2D" w:rsidRPr="00992D2D" w14:paraId="07A5BE4D" w14:textId="77777777" w:rsidTr="00A81F8A">
        <w:trPr>
          <w:cantSplit/>
          <w:trHeight w:val="20"/>
        </w:trPr>
        <w:tc>
          <w:tcPr>
            <w:tcW w:w="2512" w:type="pct"/>
            <w:shd w:val="clear" w:color="000000" w:fill="FBE2D5"/>
            <w:noWrap/>
            <w:vAlign w:val="bottom"/>
            <w:hideMark/>
          </w:tcPr>
          <w:p w14:paraId="59041A27" w14:textId="77777777" w:rsidR="00992D2D" w:rsidRPr="00992D2D" w:rsidRDefault="00992D2D" w:rsidP="00992D2D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[Harm A]</w:t>
            </w:r>
          </w:p>
        </w:tc>
        <w:tc>
          <w:tcPr>
            <w:tcW w:w="2488" w:type="pct"/>
            <w:gridSpan w:val="2"/>
            <w:shd w:val="clear" w:color="000000" w:fill="FBE2D5"/>
            <w:noWrap/>
            <w:vAlign w:val="center"/>
          </w:tcPr>
          <w:p w14:paraId="0D6C1D1E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92D2D" w:rsidRPr="00992D2D" w14:paraId="678D1C62" w14:textId="77777777" w:rsidTr="00A81F8A">
        <w:trPr>
          <w:cantSplit/>
          <w:trHeight w:val="20"/>
        </w:trPr>
        <w:tc>
          <w:tcPr>
            <w:tcW w:w="2512" w:type="pct"/>
            <w:noWrap/>
            <w:vAlign w:val="bottom"/>
            <w:hideMark/>
          </w:tcPr>
          <w:p w14:paraId="7C823E80" w14:textId="77777777" w:rsidR="00992D2D" w:rsidRPr="00992D2D" w:rsidRDefault="00992D2D" w:rsidP="00992D2D">
            <w:pPr>
              <w:spacing w:before="60" w:after="60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1 associated with Harm A]</w:t>
            </w:r>
          </w:p>
        </w:tc>
        <w:tc>
          <w:tcPr>
            <w:tcW w:w="2488" w:type="pct"/>
            <w:gridSpan w:val="2"/>
            <w:noWrap/>
            <w:vAlign w:val="center"/>
          </w:tcPr>
          <w:p w14:paraId="2BA4ACFC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2C499AA5" w14:textId="77777777" w:rsidTr="00A81F8A">
        <w:trPr>
          <w:cantSplit/>
          <w:trHeight w:val="20"/>
        </w:trPr>
        <w:tc>
          <w:tcPr>
            <w:tcW w:w="2512" w:type="pct"/>
            <w:noWrap/>
            <w:vAlign w:val="center"/>
          </w:tcPr>
          <w:p w14:paraId="2B86B777" w14:textId="77777777" w:rsidR="00992D2D" w:rsidRPr="00992D2D" w:rsidRDefault="00992D2D" w:rsidP="00992D2D">
            <w:pPr>
              <w:spacing w:before="60" w:after="60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2 associated with Harm A]</w:t>
            </w:r>
          </w:p>
        </w:tc>
        <w:tc>
          <w:tcPr>
            <w:tcW w:w="2488" w:type="pct"/>
            <w:gridSpan w:val="2"/>
            <w:noWrap/>
            <w:vAlign w:val="center"/>
          </w:tcPr>
          <w:p w14:paraId="6A391E3B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3CE7F918" w14:textId="77777777" w:rsidTr="00A81F8A">
        <w:trPr>
          <w:cantSplit/>
          <w:trHeight w:val="20"/>
        </w:trPr>
        <w:tc>
          <w:tcPr>
            <w:tcW w:w="2512" w:type="pct"/>
            <w:shd w:val="clear" w:color="000000" w:fill="FBE2D5"/>
            <w:noWrap/>
            <w:vAlign w:val="bottom"/>
            <w:hideMark/>
          </w:tcPr>
          <w:p w14:paraId="1EBE8449" w14:textId="77777777" w:rsidR="00992D2D" w:rsidRPr="00992D2D" w:rsidRDefault="00992D2D" w:rsidP="00992D2D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[Harm B]</w:t>
            </w:r>
          </w:p>
        </w:tc>
        <w:tc>
          <w:tcPr>
            <w:tcW w:w="2488" w:type="pct"/>
            <w:gridSpan w:val="2"/>
            <w:shd w:val="clear" w:color="000000" w:fill="FBE2D5"/>
            <w:noWrap/>
            <w:vAlign w:val="center"/>
          </w:tcPr>
          <w:p w14:paraId="0DE59DEB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92D2D" w:rsidRPr="00992D2D" w14:paraId="4BEF7508" w14:textId="77777777" w:rsidTr="00A81F8A">
        <w:trPr>
          <w:cantSplit/>
          <w:trHeight w:val="20"/>
        </w:trPr>
        <w:tc>
          <w:tcPr>
            <w:tcW w:w="2512" w:type="pct"/>
            <w:noWrap/>
            <w:vAlign w:val="bottom"/>
            <w:hideMark/>
          </w:tcPr>
          <w:p w14:paraId="2A4BD474" w14:textId="77777777" w:rsidR="00992D2D" w:rsidRPr="00992D2D" w:rsidRDefault="00992D2D" w:rsidP="00992D2D">
            <w:pPr>
              <w:spacing w:before="60" w:after="60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1 associated with Harm B]</w:t>
            </w:r>
          </w:p>
        </w:tc>
        <w:tc>
          <w:tcPr>
            <w:tcW w:w="2488" w:type="pct"/>
            <w:gridSpan w:val="2"/>
            <w:noWrap/>
            <w:vAlign w:val="center"/>
          </w:tcPr>
          <w:p w14:paraId="3A222B9A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5803B33F" w14:textId="77777777" w:rsidTr="00A81F8A">
        <w:trPr>
          <w:cantSplit/>
          <w:trHeight w:val="20"/>
        </w:trPr>
        <w:tc>
          <w:tcPr>
            <w:tcW w:w="2512" w:type="pct"/>
            <w:noWrap/>
            <w:vAlign w:val="center"/>
            <w:hideMark/>
          </w:tcPr>
          <w:p w14:paraId="3C6995B0" w14:textId="77777777" w:rsidR="00992D2D" w:rsidRPr="00992D2D" w:rsidRDefault="00992D2D" w:rsidP="00992D2D">
            <w:pPr>
              <w:spacing w:before="60" w:after="60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2 associated with Harm B]</w:t>
            </w:r>
          </w:p>
        </w:tc>
        <w:tc>
          <w:tcPr>
            <w:tcW w:w="2488" w:type="pct"/>
            <w:gridSpan w:val="2"/>
            <w:noWrap/>
            <w:vAlign w:val="center"/>
          </w:tcPr>
          <w:p w14:paraId="39A05C5A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205626EA" w14:textId="77777777" w:rsidTr="00A81F8A">
        <w:trPr>
          <w:cantSplit/>
          <w:trHeight w:val="20"/>
        </w:trPr>
        <w:tc>
          <w:tcPr>
            <w:tcW w:w="2512" w:type="pct"/>
            <w:shd w:val="clear" w:color="000000" w:fill="FBE2D5"/>
            <w:noWrap/>
            <w:vAlign w:val="bottom"/>
            <w:hideMark/>
          </w:tcPr>
          <w:p w14:paraId="21006DD3" w14:textId="77777777" w:rsidR="00992D2D" w:rsidRPr="00992D2D" w:rsidRDefault="00992D2D" w:rsidP="00992D2D">
            <w:pPr>
              <w:spacing w:before="60"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No Health Consequence or Impact</w:t>
            </w:r>
          </w:p>
        </w:tc>
        <w:tc>
          <w:tcPr>
            <w:tcW w:w="2488" w:type="pct"/>
            <w:gridSpan w:val="2"/>
            <w:shd w:val="clear" w:color="000000" w:fill="FBE2D5"/>
            <w:noWrap/>
            <w:vAlign w:val="center"/>
          </w:tcPr>
          <w:p w14:paraId="28820DBF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92D2D" w:rsidRPr="00992D2D" w14:paraId="7AE4381D" w14:textId="77777777" w:rsidTr="00A81F8A">
        <w:trPr>
          <w:cantSplit/>
          <w:trHeight w:val="20"/>
        </w:trPr>
        <w:tc>
          <w:tcPr>
            <w:tcW w:w="2512" w:type="pct"/>
            <w:noWrap/>
            <w:vAlign w:val="bottom"/>
            <w:hideMark/>
          </w:tcPr>
          <w:p w14:paraId="241FA046" w14:textId="77777777" w:rsidR="00992D2D" w:rsidRPr="00992D2D" w:rsidRDefault="00992D2D" w:rsidP="00992D2D">
            <w:pPr>
              <w:spacing w:before="60" w:after="60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1 with no health consequence or impact]</w:t>
            </w:r>
          </w:p>
        </w:tc>
        <w:tc>
          <w:tcPr>
            <w:tcW w:w="2488" w:type="pct"/>
            <w:gridSpan w:val="2"/>
            <w:noWrap/>
            <w:vAlign w:val="center"/>
          </w:tcPr>
          <w:p w14:paraId="6C5458EC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023B025A" w14:textId="77777777" w:rsidTr="00A81F8A">
        <w:trPr>
          <w:cantSplit/>
          <w:trHeight w:val="20"/>
        </w:trPr>
        <w:tc>
          <w:tcPr>
            <w:tcW w:w="2512" w:type="pct"/>
            <w:noWrap/>
            <w:vAlign w:val="center"/>
            <w:hideMark/>
          </w:tcPr>
          <w:p w14:paraId="20499D69" w14:textId="77777777" w:rsidR="00992D2D" w:rsidRPr="00992D2D" w:rsidRDefault="00992D2D" w:rsidP="00992D2D">
            <w:pPr>
              <w:spacing w:before="60" w:after="60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2 with no health consequence or impact]</w:t>
            </w:r>
          </w:p>
        </w:tc>
        <w:tc>
          <w:tcPr>
            <w:tcW w:w="2488" w:type="pct"/>
            <w:gridSpan w:val="2"/>
            <w:noWrap/>
            <w:vAlign w:val="center"/>
          </w:tcPr>
          <w:p w14:paraId="432875C6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0C66E07E" w14:textId="77777777" w:rsidTr="00A81F8A">
        <w:trPr>
          <w:cantSplit/>
          <w:trHeight w:val="20"/>
        </w:trPr>
        <w:tc>
          <w:tcPr>
            <w:tcW w:w="2512" w:type="pct"/>
            <w:shd w:val="clear" w:color="C0E6F5" w:fill="C0E6F5"/>
            <w:noWrap/>
            <w:vAlign w:val="center"/>
            <w:hideMark/>
          </w:tcPr>
          <w:p w14:paraId="2CD5ECDF" w14:textId="77777777" w:rsidR="00992D2D" w:rsidRPr="00992D2D" w:rsidRDefault="00992D2D" w:rsidP="00992D2D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Grand Total</w:t>
            </w:r>
          </w:p>
        </w:tc>
        <w:tc>
          <w:tcPr>
            <w:tcW w:w="2488" w:type="pct"/>
            <w:gridSpan w:val="2"/>
            <w:shd w:val="clear" w:color="C0E6F5" w:fill="C0E6F5"/>
            <w:noWrap/>
            <w:vAlign w:val="center"/>
          </w:tcPr>
          <w:p w14:paraId="25ECE701" w14:textId="77777777" w:rsidR="00992D2D" w:rsidRPr="00992D2D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74BF7656" w14:textId="6A2CE121" w:rsidR="00992D2D" w:rsidRPr="00992D2D" w:rsidRDefault="00992D2D" w:rsidP="00992D2D">
      <w:pPr>
        <w:rPr>
          <w:rFonts w:ascii="Arial" w:hAnsi="Arial" w:cs="Arial"/>
          <w:b/>
          <w:bCs/>
          <w:sz w:val="20"/>
        </w:rPr>
      </w:pPr>
    </w:p>
    <w:tbl>
      <w:tblPr>
        <w:tblW w:w="49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917"/>
        <w:gridCol w:w="3524"/>
        <w:gridCol w:w="1508"/>
      </w:tblGrid>
      <w:tr w:rsidR="00992D2D" w:rsidRPr="00992D2D" w14:paraId="12C7A6C4" w14:textId="77777777" w:rsidTr="00A81F8A">
        <w:trPr>
          <w:cantSplit/>
          <w:trHeight w:val="20"/>
        </w:trPr>
        <w:tc>
          <w:tcPr>
            <w:tcW w:w="2471" w:type="pct"/>
            <w:vMerge w:val="restart"/>
            <w:shd w:val="clear" w:color="auto" w:fill="B4C6E7" w:themeFill="accent1" w:themeFillTint="66"/>
            <w:vAlign w:val="bottom"/>
          </w:tcPr>
          <w:p w14:paraId="55A3F275" w14:textId="77777777" w:rsidR="00992D2D" w:rsidRPr="00992D2D" w:rsidRDefault="00992D2D" w:rsidP="00771BD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Harm</w:t>
            </w: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br/>
            </w:r>
            <w:r w:rsidRPr="00992D2D">
              <w:rPr>
                <w:rFonts w:ascii="Arial" w:hAnsi="Arial" w:cs="Arial"/>
                <w:color w:val="000000"/>
                <w:sz w:val="16"/>
                <w:szCs w:val="16"/>
              </w:rPr>
              <w:t xml:space="preserve">   Medical Device Problem</w:t>
            </w:r>
          </w:p>
        </w:tc>
        <w:tc>
          <w:tcPr>
            <w:tcW w:w="1771" w:type="pct"/>
            <w:shd w:val="clear" w:color="auto" w:fill="B4C6E7" w:themeFill="accent1" w:themeFillTint="66"/>
            <w:vAlign w:val="bottom"/>
          </w:tcPr>
          <w:p w14:paraId="0D996479" w14:textId="2576A69C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Current </w:t>
            </w:r>
            <w:r w:rsidR="00C101E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</w:t>
            </w: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noBreakHyphen/>
              <w:t xml:space="preserve">Month </w:t>
            </w: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br/>
              <w:t>Data Collection Period</w:t>
            </w:r>
          </w:p>
        </w:tc>
        <w:tc>
          <w:tcPr>
            <w:tcW w:w="758" w:type="pct"/>
            <w:shd w:val="clear" w:color="auto" w:fill="B4C6E7" w:themeFill="accent1" w:themeFillTint="66"/>
            <w:vAlign w:val="bottom"/>
          </w:tcPr>
          <w:p w14:paraId="50B033FF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Max Expected Rate of Occurrence (from the RACT</w:t>
            </w:r>
            <w:r w:rsidRPr="00992D2D">
              <w:rPr>
                <w:rFonts w:eastAsiaTheme="majorEastAsia"/>
                <w:color w:val="000000"/>
                <w:sz w:val="16"/>
                <w:szCs w:val="16"/>
                <w:vertAlign w:val="superscript"/>
              </w:rPr>
              <w:footnoteReference w:id="14"/>
            </w: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)</w:t>
            </w:r>
          </w:p>
        </w:tc>
      </w:tr>
      <w:tr w:rsidR="00771BD0" w:rsidRPr="00992D2D" w14:paraId="27A4AE94" w14:textId="77777777" w:rsidTr="00A81F8A">
        <w:trPr>
          <w:cantSplit/>
          <w:trHeight w:val="20"/>
        </w:trPr>
        <w:tc>
          <w:tcPr>
            <w:tcW w:w="2471" w:type="pct"/>
            <w:vMerge/>
            <w:shd w:val="clear" w:color="auto" w:fill="B4C6E7" w:themeFill="accent1" w:themeFillTint="66"/>
            <w:vAlign w:val="bottom"/>
            <w:hideMark/>
          </w:tcPr>
          <w:p w14:paraId="10555A9D" w14:textId="77777777" w:rsidR="00992D2D" w:rsidRPr="00992D2D" w:rsidRDefault="00992D2D" w:rsidP="00771BD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71" w:type="pct"/>
            <w:shd w:val="clear" w:color="auto" w:fill="B4C6E7" w:themeFill="accent1" w:themeFillTint="66"/>
            <w:vAlign w:val="bottom"/>
            <w:hideMark/>
          </w:tcPr>
          <w:p w14:paraId="3581EF5C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[Date Range (mmm-</w:t>
            </w:r>
            <w:proofErr w:type="spellStart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yyyy</w:t>
            </w:r>
            <w:proofErr w:type="spellEnd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to mmm-</w:t>
            </w:r>
            <w:proofErr w:type="spellStart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yyyy</w:t>
            </w:r>
            <w:proofErr w:type="spellEnd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)]</w:t>
            </w:r>
          </w:p>
        </w:tc>
        <w:tc>
          <w:tcPr>
            <w:tcW w:w="758" w:type="pct"/>
            <w:shd w:val="clear" w:color="auto" w:fill="B4C6E7" w:themeFill="accent1" w:themeFillTint="66"/>
            <w:vAlign w:val="bottom"/>
            <w:hideMark/>
          </w:tcPr>
          <w:p w14:paraId="54C86A59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[Date Range (mmm-</w:t>
            </w:r>
            <w:proofErr w:type="spellStart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yyyy</w:t>
            </w:r>
            <w:proofErr w:type="spellEnd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 xml:space="preserve"> to mmm-</w:t>
            </w:r>
            <w:proofErr w:type="spellStart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yyyy</w:t>
            </w:r>
            <w:proofErr w:type="spellEnd"/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)]</w:t>
            </w:r>
          </w:p>
        </w:tc>
      </w:tr>
      <w:tr w:rsidR="00992D2D" w:rsidRPr="00992D2D" w14:paraId="7ED3F6C6" w14:textId="77777777" w:rsidTr="00A81F8A">
        <w:trPr>
          <w:cantSplit/>
          <w:trHeight w:val="20"/>
        </w:trPr>
        <w:tc>
          <w:tcPr>
            <w:tcW w:w="2471" w:type="pct"/>
            <w:shd w:val="clear" w:color="000000" w:fill="FBE2D5"/>
            <w:noWrap/>
            <w:vAlign w:val="bottom"/>
            <w:hideMark/>
          </w:tcPr>
          <w:p w14:paraId="73CA19DC" w14:textId="77777777" w:rsidR="00992D2D" w:rsidRPr="00992D2D" w:rsidRDefault="00992D2D" w:rsidP="00771BD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[Harm A]</w:t>
            </w:r>
          </w:p>
        </w:tc>
        <w:tc>
          <w:tcPr>
            <w:tcW w:w="1771" w:type="pct"/>
            <w:shd w:val="clear" w:color="000000" w:fill="FBE2D5"/>
            <w:noWrap/>
            <w:vAlign w:val="center"/>
          </w:tcPr>
          <w:p w14:paraId="2B4F12AC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shd w:val="clear" w:color="000000" w:fill="FBE2D5"/>
            <w:noWrap/>
            <w:vAlign w:val="center"/>
          </w:tcPr>
          <w:p w14:paraId="138C0CCE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92D2D" w:rsidRPr="00992D2D" w14:paraId="3D8188BF" w14:textId="77777777" w:rsidTr="00A81F8A">
        <w:trPr>
          <w:cantSplit/>
          <w:trHeight w:val="20"/>
        </w:trPr>
        <w:tc>
          <w:tcPr>
            <w:tcW w:w="2471" w:type="pct"/>
            <w:noWrap/>
            <w:vAlign w:val="bottom"/>
            <w:hideMark/>
          </w:tcPr>
          <w:p w14:paraId="24AF161F" w14:textId="77777777" w:rsidR="00992D2D" w:rsidRPr="00992D2D" w:rsidRDefault="00992D2D" w:rsidP="00771BD0">
            <w:pPr>
              <w:spacing w:line="360" w:lineRule="auto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1 associated with Harm A]</w:t>
            </w:r>
          </w:p>
        </w:tc>
        <w:tc>
          <w:tcPr>
            <w:tcW w:w="1771" w:type="pct"/>
            <w:noWrap/>
            <w:vAlign w:val="center"/>
          </w:tcPr>
          <w:p w14:paraId="6BF07767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8" w:type="pct"/>
            <w:noWrap/>
            <w:vAlign w:val="center"/>
          </w:tcPr>
          <w:p w14:paraId="0321A9F3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13FFFF38" w14:textId="77777777" w:rsidTr="00A81F8A">
        <w:trPr>
          <w:cantSplit/>
          <w:trHeight w:val="20"/>
        </w:trPr>
        <w:tc>
          <w:tcPr>
            <w:tcW w:w="2471" w:type="pct"/>
            <w:noWrap/>
            <w:vAlign w:val="center"/>
          </w:tcPr>
          <w:p w14:paraId="2D67ED71" w14:textId="77777777" w:rsidR="00992D2D" w:rsidRPr="00992D2D" w:rsidRDefault="00992D2D" w:rsidP="00771BD0">
            <w:pPr>
              <w:spacing w:line="360" w:lineRule="auto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2 associated with Harm A]</w:t>
            </w:r>
          </w:p>
        </w:tc>
        <w:tc>
          <w:tcPr>
            <w:tcW w:w="1771" w:type="pct"/>
            <w:noWrap/>
            <w:vAlign w:val="center"/>
          </w:tcPr>
          <w:p w14:paraId="070CE1AB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8" w:type="pct"/>
            <w:noWrap/>
            <w:vAlign w:val="center"/>
          </w:tcPr>
          <w:p w14:paraId="143A19E4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6DD4170C" w14:textId="77777777" w:rsidTr="00A81F8A">
        <w:trPr>
          <w:cantSplit/>
          <w:trHeight w:val="20"/>
        </w:trPr>
        <w:tc>
          <w:tcPr>
            <w:tcW w:w="2471" w:type="pct"/>
            <w:shd w:val="clear" w:color="000000" w:fill="FBE2D5"/>
            <w:noWrap/>
            <w:vAlign w:val="bottom"/>
            <w:hideMark/>
          </w:tcPr>
          <w:p w14:paraId="5EEED472" w14:textId="77777777" w:rsidR="00992D2D" w:rsidRPr="00992D2D" w:rsidRDefault="00992D2D" w:rsidP="00771BD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[Harm B]</w:t>
            </w:r>
          </w:p>
        </w:tc>
        <w:tc>
          <w:tcPr>
            <w:tcW w:w="1771" w:type="pct"/>
            <w:shd w:val="clear" w:color="000000" w:fill="FBE2D5"/>
            <w:noWrap/>
            <w:vAlign w:val="center"/>
          </w:tcPr>
          <w:p w14:paraId="0B58EFBC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shd w:val="clear" w:color="000000" w:fill="FBE2D5"/>
            <w:noWrap/>
            <w:vAlign w:val="center"/>
          </w:tcPr>
          <w:p w14:paraId="6DF1BC5C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92D2D" w:rsidRPr="00992D2D" w14:paraId="15FF3C81" w14:textId="77777777" w:rsidTr="00A81F8A">
        <w:trPr>
          <w:cantSplit/>
          <w:trHeight w:val="20"/>
        </w:trPr>
        <w:tc>
          <w:tcPr>
            <w:tcW w:w="2471" w:type="pct"/>
            <w:noWrap/>
            <w:vAlign w:val="bottom"/>
            <w:hideMark/>
          </w:tcPr>
          <w:p w14:paraId="7C850A7C" w14:textId="77777777" w:rsidR="00992D2D" w:rsidRPr="00992D2D" w:rsidRDefault="00992D2D" w:rsidP="00771BD0">
            <w:pPr>
              <w:spacing w:line="360" w:lineRule="auto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1 associated with Harm B]</w:t>
            </w:r>
          </w:p>
        </w:tc>
        <w:tc>
          <w:tcPr>
            <w:tcW w:w="1771" w:type="pct"/>
            <w:noWrap/>
            <w:vAlign w:val="center"/>
          </w:tcPr>
          <w:p w14:paraId="16F0433E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noWrap/>
            <w:vAlign w:val="center"/>
          </w:tcPr>
          <w:p w14:paraId="1A504F4F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7FCAC91D" w14:textId="77777777" w:rsidTr="00A81F8A">
        <w:trPr>
          <w:cantSplit/>
          <w:trHeight w:val="20"/>
        </w:trPr>
        <w:tc>
          <w:tcPr>
            <w:tcW w:w="2471" w:type="pct"/>
            <w:noWrap/>
            <w:vAlign w:val="center"/>
            <w:hideMark/>
          </w:tcPr>
          <w:p w14:paraId="7BC0DA2E" w14:textId="77777777" w:rsidR="00992D2D" w:rsidRPr="00992D2D" w:rsidRDefault="00992D2D" w:rsidP="00771BD0">
            <w:pPr>
              <w:spacing w:line="360" w:lineRule="auto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2 associated with Harm B]</w:t>
            </w:r>
          </w:p>
        </w:tc>
        <w:tc>
          <w:tcPr>
            <w:tcW w:w="1771" w:type="pct"/>
            <w:noWrap/>
            <w:vAlign w:val="center"/>
          </w:tcPr>
          <w:p w14:paraId="307F1531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noWrap/>
            <w:vAlign w:val="center"/>
          </w:tcPr>
          <w:p w14:paraId="165CC3A8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69D58B6F" w14:textId="77777777" w:rsidTr="00A81F8A">
        <w:trPr>
          <w:cantSplit/>
          <w:trHeight w:val="20"/>
        </w:trPr>
        <w:tc>
          <w:tcPr>
            <w:tcW w:w="2471" w:type="pct"/>
            <w:shd w:val="clear" w:color="000000" w:fill="FBE2D5"/>
            <w:noWrap/>
            <w:vAlign w:val="bottom"/>
            <w:hideMark/>
          </w:tcPr>
          <w:p w14:paraId="21924982" w14:textId="77777777" w:rsidR="00992D2D" w:rsidRPr="00992D2D" w:rsidRDefault="00992D2D" w:rsidP="00771BD0">
            <w:pPr>
              <w:spacing w:line="36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sz w:val="16"/>
                <w:szCs w:val="16"/>
              </w:rPr>
              <w:t>No Health Consequence or Impact</w:t>
            </w:r>
          </w:p>
        </w:tc>
        <w:tc>
          <w:tcPr>
            <w:tcW w:w="1771" w:type="pct"/>
            <w:shd w:val="clear" w:color="000000" w:fill="FBE2D5"/>
            <w:noWrap/>
            <w:vAlign w:val="center"/>
          </w:tcPr>
          <w:p w14:paraId="041AD054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shd w:val="clear" w:color="000000" w:fill="FBE2D5"/>
            <w:noWrap/>
            <w:vAlign w:val="center"/>
          </w:tcPr>
          <w:p w14:paraId="13B6E0AA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92D2D" w:rsidRPr="00992D2D" w14:paraId="39EB8FD4" w14:textId="77777777" w:rsidTr="00A81F8A">
        <w:trPr>
          <w:cantSplit/>
          <w:trHeight w:val="20"/>
        </w:trPr>
        <w:tc>
          <w:tcPr>
            <w:tcW w:w="2471" w:type="pct"/>
            <w:noWrap/>
            <w:vAlign w:val="bottom"/>
            <w:hideMark/>
          </w:tcPr>
          <w:p w14:paraId="40530B93" w14:textId="77777777" w:rsidR="00992D2D" w:rsidRPr="00992D2D" w:rsidRDefault="00992D2D" w:rsidP="00771BD0">
            <w:pPr>
              <w:spacing w:line="360" w:lineRule="auto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1 with no health consequence or impact]</w:t>
            </w:r>
          </w:p>
        </w:tc>
        <w:tc>
          <w:tcPr>
            <w:tcW w:w="1771" w:type="pct"/>
            <w:noWrap/>
            <w:vAlign w:val="center"/>
          </w:tcPr>
          <w:p w14:paraId="4CEFCF9B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noWrap/>
            <w:vAlign w:val="center"/>
          </w:tcPr>
          <w:p w14:paraId="26FC58E8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41A9AC03" w14:textId="77777777" w:rsidTr="00A81F8A">
        <w:trPr>
          <w:cantSplit/>
          <w:trHeight w:val="20"/>
        </w:trPr>
        <w:tc>
          <w:tcPr>
            <w:tcW w:w="2471" w:type="pct"/>
            <w:noWrap/>
            <w:vAlign w:val="center"/>
            <w:hideMark/>
          </w:tcPr>
          <w:p w14:paraId="1CF97FCD" w14:textId="77777777" w:rsidR="00992D2D" w:rsidRPr="00992D2D" w:rsidRDefault="00992D2D" w:rsidP="00771BD0">
            <w:pPr>
              <w:spacing w:line="360" w:lineRule="auto"/>
              <w:ind w:left="1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[Medical Device Problem 2 with no health consequence or impact]</w:t>
            </w:r>
          </w:p>
        </w:tc>
        <w:tc>
          <w:tcPr>
            <w:tcW w:w="1771" w:type="pct"/>
            <w:noWrap/>
            <w:vAlign w:val="center"/>
          </w:tcPr>
          <w:p w14:paraId="2AA88F66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noWrap/>
            <w:vAlign w:val="center"/>
          </w:tcPr>
          <w:p w14:paraId="1F92112D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92D2D" w:rsidRPr="00992D2D" w14:paraId="1529EEE8" w14:textId="77777777" w:rsidTr="00A81F8A">
        <w:trPr>
          <w:cantSplit/>
          <w:trHeight w:val="20"/>
        </w:trPr>
        <w:tc>
          <w:tcPr>
            <w:tcW w:w="2471" w:type="pct"/>
            <w:shd w:val="clear" w:color="C0E6F5" w:fill="C0E6F5"/>
            <w:noWrap/>
            <w:vAlign w:val="center"/>
            <w:hideMark/>
          </w:tcPr>
          <w:p w14:paraId="2538BF91" w14:textId="77777777" w:rsidR="00992D2D" w:rsidRPr="00992D2D" w:rsidRDefault="00992D2D" w:rsidP="00771BD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Grand Total</w:t>
            </w:r>
          </w:p>
        </w:tc>
        <w:tc>
          <w:tcPr>
            <w:tcW w:w="1771" w:type="pct"/>
            <w:shd w:val="clear" w:color="C0E6F5" w:fill="C0E6F5"/>
            <w:noWrap/>
            <w:vAlign w:val="center"/>
          </w:tcPr>
          <w:p w14:paraId="0D19D44D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58" w:type="pct"/>
            <w:shd w:val="clear" w:color="C0E6F5" w:fill="C0E6F5"/>
            <w:noWrap/>
            <w:vAlign w:val="center"/>
          </w:tcPr>
          <w:p w14:paraId="32F25169" w14:textId="77777777" w:rsidR="00992D2D" w:rsidRPr="00992D2D" w:rsidRDefault="00992D2D" w:rsidP="00771B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1CC512CA" w14:textId="77777777" w:rsidR="006D40A9" w:rsidRDefault="006D40A9" w:rsidP="006813C7">
      <w:pPr>
        <w:keepNext/>
        <w:keepLines/>
        <w:spacing w:before="360" w:after="60" w:line="288" w:lineRule="auto"/>
        <w:outlineLvl w:val="0"/>
        <w:rPr>
          <w:rFonts w:ascii="Arial" w:eastAsiaTheme="majorEastAsia" w:hAnsi="Arial" w:cs="Arial"/>
          <w:b/>
          <w:bCs/>
          <w:kern w:val="2"/>
          <w:szCs w:val="24"/>
          <w:u w:val="single"/>
          <w14:ligatures w14:val="standardContextual"/>
        </w:rPr>
      </w:pPr>
      <w:bookmarkStart w:id="25" w:name="_Toc210606022"/>
      <w:bookmarkStart w:id="26" w:name="_Toc210793816"/>
    </w:p>
    <w:tbl>
      <w:tblPr>
        <w:tblStyle w:val="TableGrid"/>
        <w:tblW w:w="10075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887"/>
        <w:gridCol w:w="1230"/>
        <w:gridCol w:w="1109"/>
        <w:gridCol w:w="1212"/>
        <w:gridCol w:w="1076"/>
        <w:gridCol w:w="1252"/>
        <w:gridCol w:w="1176"/>
        <w:gridCol w:w="2133"/>
      </w:tblGrid>
      <w:tr w:rsidR="00992D2D" w:rsidRPr="00992D2D" w14:paraId="6F0B2890" w14:textId="77777777">
        <w:tc>
          <w:tcPr>
            <w:tcW w:w="887" w:type="dxa"/>
            <w:shd w:val="clear" w:color="auto" w:fill="B4C6E7" w:themeFill="accent1" w:themeFillTint="66"/>
            <w:vAlign w:val="bottom"/>
          </w:tcPr>
          <w:p w14:paraId="3DF24493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Type of action</w:t>
            </w:r>
          </w:p>
        </w:tc>
        <w:tc>
          <w:tcPr>
            <w:tcW w:w="1230" w:type="dxa"/>
            <w:shd w:val="clear" w:color="auto" w:fill="B4C6E7" w:themeFill="accent1" w:themeFillTint="66"/>
            <w:vAlign w:val="bottom"/>
          </w:tcPr>
          <w:p w14:paraId="123D868F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Manufacturer Reference number</w:t>
            </w:r>
          </w:p>
        </w:tc>
        <w:tc>
          <w:tcPr>
            <w:tcW w:w="1109" w:type="dxa"/>
            <w:shd w:val="clear" w:color="auto" w:fill="B4C6E7" w:themeFill="accent1" w:themeFillTint="66"/>
            <w:vAlign w:val="bottom"/>
          </w:tcPr>
          <w:p w14:paraId="5D5FD68B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 xml:space="preserve">Issuing </w:t>
            </w:r>
            <w:r w:rsidRPr="00992D2D">
              <w:rPr>
                <w:rFonts w:ascii="Arial" w:hAnsi="Arial" w:cs="Arial"/>
                <w:b/>
                <w:sz w:val="16"/>
                <w:szCs w:val="16"/>
              </w:rPr>
              <w:t>D</w:t>
            </w: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ate</w:t>
            </w:r>
            <w:r w:rsidRPr="00992D2D">
              <w:rPr>
                <w:rFonts w:ascii="Arial" w:hAnsi="Arial" w:cs="Arial"/>
                <w:b/>
                <w:sz w:val="16"/>
                <w:szCs w:val="16"/>
              </w:rPr>
              <w:t xml:space="preserve"> / Date of Final FSN</w:t>
            </w:r>
          </w:p>
        </w:tc>
        <w:tc>
          <w:tcPr>
            <w:tcW w:w="1212" w:type="dxa"/>
            <w:shd w:val="clear" w:color="auto" w:fill="B4C6E7" w:themeFill="accent1" w:themeFillTint="66"/>
            <w:vAlign w:val="bottom"/>
          </w:tcPr>
          <w:p w14:paraId="40B66DFC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Scope of the FSCA</w:t>
            </w:r>
            <w:r w:rsidRPr="00992D2D">
              <w:rPr>
                <w:rFonts w:ascii="Arial" w:hAnsi="Arial" w:cs="Arial"/>
                <w:b/>
                <w:sz w:val="16"/>
                <w:szCs w:val="16"/>
              </w:rPr>
              <w:t>/Device models within scope</w:t>
            </w:r>
          </w:p>
        </w:tc>
        <w:tc>
          <w:tcPr>
            <w:tcW w:w="1076" w:type="dxa"/>
            <w:shd w:val="clear" w:color="auto" w:fill="B4C6E7" w:themeFill="accent1" w:themeFillTint="66"/>
            <w:vAlign w:val="bottom"/>
          </w:tcPr>
          <w:p w14:paraId="31A62E12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Status of the FSCA</w:t>
            </w:r>
          </w:p>
        </w:tc>
        <w:tc>
          <w:tcPr>
            <w:tcW w:w="1252" w:type="dxa"/>
            <w:shd w:val="clear" w:color="auto" w:fill="B4C6E7" w:themeFill="accent1" w:themeFillTint="66"/>
            <w:vAlign w:val="bottom"/>
          </w:tcPr>
          <w:p w14:paraId="4F4233FE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Rationale and description of action taken</w:t>
            </w:r>
          </w:p>
        </w:tc>
        <w:tc>
          <w:tcPr>
            <w:tcW w:w="1176" w:type="dxa"/>
            <w:shd w:val="clear" w:color="auto" w:fill="B4C6E7" w:themeFill="accent1" w:themeFillTint="66"/>
            <w:vAlign w:val="bottom"/>
          </w:tcPr>
          <w:p w14:paraId="39D16DBE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990A1C">
              <w:rPr>
                <w:rFonts w:ascii="Arial" w:hAnsi="Arial" w:cs="Arial"/>
                <w:b/>
                <w:sz w:val="16"/>
                <w:szCs w:val="16"/>
              </w:rPr>
              <w:t>Impacted regions</w:t>
            </w:r>
          </w:p>
        </w:tc>
        <w:tc>
          <w:tcPr>
            <w:tcW w:w="2133" w:type="dxa"/>
            <w:shd w:val="clear" w:color="auto" w:fill="B4C6E7" w:themeFill="accent1" w:themeFillTint="66"/>
            <w:vAlign w:val="bottom"/>
          </w:tcPr>
          <w:p w14:paraId="326BDD07" w14:textId="77777777" w:rsidR="00992D2D" w:rsidRPr="00992D2D" w:rsidDel="00990A1C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Date reported to MHRA (if applicable)</w:t>
            </w:r>
          </w:p>
        </w:tc>
      </w:tr>
      <w:tr w:rsidR="00992D2D" w:rsidRPr="00992D2D" w14:paraId="7B5AA52F" w14:textId="77777777">
        <w:tc>
          <w:tcPr>
            <w:tcW w:w="887" w:type="dxa"/>
            <w:vAlign w:val="center"/>
          </w:tcPr>
          <w:p w14:paraId="1A20000B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30" w:type="dxa"/>
            <w:vAlign w:val="center"/>
          </w:tcPr>
          <w:p w14:paraId="58AE76D8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09" w:type="dxa"/>
            <w:vAlign w:val="center"/>
          </w:tcPr>
          <w:p w14:paraId="381215EF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12" w:type="dxa"/>
            <w:vAlign w:val="center"/>
          </w:tcPr>
          <w:p w14:paraId="28E04705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76" w:type="dxa"/>
            <w:vAlign w:val="center"/>
          </w:tcPr>
          <w:p w14:paraId="3F115273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14:paraId="1694D222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6" w:type="dxa"/>
            <w:vAlign w:val="center"/>
          </w:tcPr>
          <w:p w14:paraId="664E1959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133" w:type="dxa"/>
            <w:vAlign w:val="center"/>
          </w:tcPr>
          <w:p w14:paraId="5D2F519C" w14:textId="77777777" w:rsidR="00992D2D" w:rsidRPr="00992D2D" w:rsidDel="004618CD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W w:w="5000" w:type="pct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878"/>
        <w:gridCol w:w="882"/>
        <w:gridCol w:w="800"/>
        <w:gridCol w:w="800"/>
        <w:gridCol w:w="1080"/>
        <w:gridCol w:w="804"/>
        <w:gridCol w:w="1913"/>
        <w:gridCol w:w="1913"/>
      </w:tblGrid>
      <w:tr w:rsidR="00992D2D" w:rsidRPr="00992D2D" w14:paraId="255F67D9" w14:textId="77777777">
        <w:tc>
          <w:tcPr>
            <w:tcW w:w="933" w:type="pct"/>
            <w:shd w:val="clear" w:color="auto" w:fill="B4C6E7" w:themeFill="accent1" w:themeFillTint="66"/>
            <w:vAlign w:val="bottom"/>
          </w:tcPr>
          <w:p w14:paraId="69691B19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>CAPA Number</w:t>
            </w:r>
            <w:r w:rsidRPr="00992D2D">
              <w:rPr>
                <w:rFonts w:ascii="Arial" w:hAnsi="Arial" w:cs="Arial"/>
                <w:b/>
                <w:sz w:val="16"/>
                <w:szCs w:val="16"/>
              </w:rPr>
              <w:t xml:space="preserve"> / Manufacturer Reference Number</w:t>
            </w:r>
          </w:p>
        </w:tc>
        <w:tc>
          <w:tcPr>
            <w:tcW w:w="438" w:type="pct"/>
            <w:shd w:val="clear" w:color="auto" w:fill="B4C6E7" w:themeFill="accent1" w:themeFillTint="66"/>
            <w:vAlign w:val="bottom"/>
          </w:tcPr>
          <w:p w14:paraId="00417364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 xml:space="preserve">Initiation </w:t>
            </w:r>
            <w:r w:rsidRPr="00992D2D">
              <w:rPr>
                <w:rFonts w:ascii="Arial" w:hAnsi="Arial" w:cs="Arial"/>
                <w:b/>
                <w:sz w:val="16"/>
                <w:szCs w:val="16"/>
              </w:rPr>
              <w:t>D</w:t>
            </w: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>ate</w:t>
            </w:r>
          </w:p>
        </w:tc>
        <w:tc>
          <w:tcPr>
            <w:tcW w:w="397" w:type="pct"/>
            <w:shd w:val="clear" w:color="auto" w:fill="B4C6E7" w:themeFill="accent1" w:themeFillTint="66"/>
            <w:vAlign w:val="bottom"/>
          </w:tcPr>
          <w:p w14:paraId="69F4669E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>Scope of the CAPA</w:t>
            </w:r>
          </w:p>
        </w:tc>
        <w:tc>
          <w:tcPr>
            <w:tcW w:w="397" w:type="pct"/>
            <w:shd w:val="clear" w:color="auto" w:fill="B4C6E7" w:themeFill="accent1" w:themeFillTint="66"/>
            <w:vAlign w:val="bottom"/>
          </w:tcPr>
          <w:p w14:paraId="6011AA71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>Status of the CAPA</w:t>
            </w:r>
          </w:p>
        </w:tc>
        <w:tc>
          <w:tcPr>
            <w:tcW w:w="536" w:type="pct"/>
            <w:shd w:val="clear" w:color="auto" w:fill="B4C6E7" w:themeFill="accent1" w:themeFillTint="66"/>
            <w:vAlign w:val="bottom"/>
          </w:tcPr>
          <w:p w14:paraId="20C4A09F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>CAPA description</w:t>
            </w:r>
          </w:p>
        </w:tc>
        <w:tc>
          <w:tcPr>
            <w:tcW w:w="399" w:type="pct"/>
            <w:shd w:val="clear" w:color="auto" w:fill="B4C6E7" w:themeFill="accent1" w:themeFillTint="66"/>
            <w:vAlign w:val="bottom"/>
          </w:tcPr>
          <w:p w14:paraId="3252B8FF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>Root cause</w:t>
            </w:r>
          </w:p>
        </w:tc>
        <w:tc>
          <w:tcPr>
            <w:tcW w:w="950" w:type="pct"/>
            <w:shd w:val="clear" w:color="auto" w:fill="B4C6E7" w:themeFill="accent1" w:themeFillTint="66"/>
            <w:vAlign w:val="bottom"/>
          </w:tcPr>
          <w:p w14:paraId="2A8FE22F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 w:rsidDel="00661135">
              <w:rPr>
                <w:rFonts w:ascii="Arial" w:hAnsi="Arial" w:cs="Arial"/>
                <w:b/>
                <w:sz w:val="16"/>
                <w:szCs w:val="16"/>
              </w:rPr>
              <w:t>Effectiveness of the CAPA</w:t>
            </w:r>
          </w:p>
        </w:tc>
        <w:tc>
          <w:tcPr>
            <w:tcW w:w="950" w:type="pct"/>
            <w:shd w:val="clear" w:color="auto" w:fill="B4C6E7" w:themeFill="accent1" w:themeFillTint="66"/>
            <w:vAlign w:val="bottom"/>
          </w:tcPr>
          <w:p w14:paraId="6CE4ECDA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Target date for completion if ongoing</w:t>
            </w:r>
          </w:p>
        </w:tc>
      </w:tr>
      <w:tr w:rsidR="00992D2D" w:rsidRPr="00992D2D" w14:paraId="367E1DA2" w14:textId="77777777">
        <w:tc>
          <w:tcPr>
            <w:tcW w:w="933" w:type="pct"/>
            <w:vAlign w:val="center"/>
          </w:tcPr>
          <w:p w14:paraId="581FC506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38" w:type="pct"/>
            <w:vAlign w:val="center"/>
          </w:tcPr>
          <w:p w14:paraId="55D6652C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97" w:type="pct"/>
            <w:vAlign w:val="center"/>
          </w:tcPr>
          <w:p w14:paraId="1CF43BB4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97" w:type="pct"/>
            <w:vAlign w:val="center"/>
          </w:tcPr>
          <w:p w14:paraId="60A31F63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6" w:type="pct"/>
            <w:vAlign w:val="center"/>
          </w:tcPr>
          <w:p w14:paraId="6CF7FF3D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99" w:type="pct"/>
            <w:vAlign w:val="center"/>
          </w:tcPr>
          <w:p w14:paraId="0107C50B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50" w:type="pct"/>
            <w:vAlign w:val="center"/>
          </w:tcPr>
          <w:p w14:paraId="221EF078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50" w:type="pct"/>
            <w:vAlign w:val="center"/>
          </w:tcPr>
          <w:p w14:paraId="17FBEB49" w14:textId="77777777" w:rsidR="00992D2D" w:rsidRPr="00992D2D" w:rsidDel="00661135" w:rsidRDefault="00992D2D" w:rsidP="00992D2D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908"/>
        <w:gridCol w:w="1370"/>
        <w:gridCol w:w="1375"/>
        <w:gridCol w:w="1411"/>
        <w:gridCol w:w="2031"/>
        <w:gridCol w:w="1890"/>
      </w:tblGrid>
      <w:tr w:rsidR="00992D2D" w:rsidRPr="00992D2D" w14:paraId="03B359C9" w14:textId="77777777" w:rsidTr="00A81F8A">
        <w:tc>
          <w:tcPr>
            <w:tcW w:w="1908" w:type="dxa"/>
            <w:shd w:val="clear" w:color="auto" w:fill="B4C6E7"/>
            <w:vAlign w:val="center"/>
          </w:tcPr>
          <w:p w14:paraId="02FD1C4B" w14:textId="77777777" w:rsidR="00992D2D" w:rsidRPr="00992D2D" w:rsidRDefault="00992D2D" w:rsidP="00992D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Database/Registry</w:t>
            </w:r>
          </w:p>
        </w:tc>
        <w:tc>
          <w:tcPr>
            <w:tcW w:w="1370" w:type="dxa"/>
            <w:shd w:val="clear" w:color="auto" w:fill="B4C6E7"/>
            <w:vAlign w:val="center"/>
          </w:tcPr>
          <w:p w14:paraId="433312E8" w14:textId="77777777" w:rsidR="00992D2D" w:rsidRPr="00992D2D" w:rsidRDefault="00992D2D" w:rsidP="00992D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Total matches</w:t>
            </w:r>
          </w:p>
        </w:tc>
        <w:tc>
          <w:tcPr>
            <w:tcW w:w="1375" w:type="dxa"/>
            <w:shd w:val="clear" w:color="auto" w:fill="B4C6E7"/>
            <w:vAlign w:val="center"/>
          </w:tcPr>
          <w:p w14:paraId="196927D3" w14:textId="77777777" w:rsidR="00992D2D" w:rsidRPr="00992D2D" w:rsidRDefault="00992D2D" w:rsidP="00992D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Relevant findings</w:t>
            </w:r>
          </w:p>
        </w:tc>
        <w:tc>
          <w:tcPr>
            <w:tcW w:w="1411" w:type="dxa"/>
            <w:shd w:val="clear" w:color="auto" w:fill="B4C6E7"/>
            <w:vAlign w:val="center"/>
          </w:tcPr>
          <w:p w14:paraId="72299673" w14:textId="77777777" w:rsidR="00992D2D" w:rsidRPr="00992D2D" w:rsidRDefault="00992D2D" w:rsidP="00992D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Benchmark vs similar devices</w:t>
            </w:r>
          </w:p>
        </w:tc>
        <w:tc>
          <w:tcPr>
            <w:tcW w:w="2031" w:type="dxa"/>
            <w:shd w:val="clear" w:color="auto" w:fill="B4C6E7"/>
            <w:vAlign w:val="center"/>
          </w:tcPr>
          <w:p w14:paraId="407DC0F3" w14:textId="77777777" w:rsidR="00992D2D" w:rsidRPr="00992D2D" w:rsidRDefault="00992D2D" w:rsidP="00992D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Regulatory actions affecting similar devices</w:t>
            </w:r>
          </w:p>
        </w:tc>
        <w:tc>
          <w:tcPr>
            <w:tcW w:w="1890" w:type="dxa"/>
            <w:shd w:val="clear" w:color="auto" w:fill="B4C6E7"/>
            <w:vAlign w:val="center"/>
          </w:tcPr>
          <w:p w14:paraId="335FF7D4" w14:textId="77777777" w:rsidR="00992D2D" w:rsidRPr="00992D2D" w:rsidRDefault="00992D2D" w:rsidP="00992D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92D2D">
              <w:rPr>
                <w:rFonts w:ascii="Arial" w:hAnsi="Arial" w:cs="Arial"/>
                <w:b/>
                <w:sz w:val="16"/>
                <w:szCs w:val="16"/>
              </w:rPr>
              <w:t>RMF update reference</w:t>
            </w:r>
          </w:p>
        </w:tc>
      </w:tr>
      <w:tr w:rsidR="00992D2D" w:rsidRPr="00992D2D" w14:paraId="35D45452" w14:textId="77777777" w:rsidTr="00A81F8A">
        <w:tc>
          <w:tcPr>
            <w:tcW w:w="1908" w:type="dxa"/>
            <w:vAlign w:val="center"/>
          </w:tcPr>
          <w:p w14:paraId="1288185D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370" w:type="dxa"/>
            <w:vAlign w:val="center"/>
          </w:tcPr>
          <w:p w14:paraId="0A1B5EF0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375" w:type="dxa"/>
            <w:vAlign w:val="center"/>
          </w:tcPr>
          <w:p w14:paraId="5715C4AC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411" w:type="dxa"/>
            <w:vAlign w:val="center"/>
          </w:tcPr>
          <w:p w14:paraId="7926F01E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2031" w:type="dxa"/>
            <w:vAlign w:val="center"/>
          </w:tcPr>
          <w:p w14:paraId="65D6B5D8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890" w:type="dxa"/>
            <w:vAlign w:val="center"/>
          </w:tcPr>
          <w:p w14:paraId="790AFE8D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</w:tr>
      <w:tr w:rsidR="00992D2D" w:rsidRPr="00992D2D" w14:paraId="372A0CF5" w14:textId="77777777" w:rsidTr="00A81F8A">
        <w:tc>
          <w:tcPr>
            <w:tcW w:w="1908" w:type="dxa"/>
            <w:shd w:val="clear" w:color="auto" w:fill="EEF2FB"/>
            <w:vAlign w:val="center"/>
          </w:tcPr>
          <w:p w14:paraId="2DB39340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370" w:type="dxa"/>
            <w:shd w:val="clear" w:color="auto" w:fill="EEF2FB"/>
            <w:vAlign w:val="center"/>
          </w:tcPr>
          <w:p w14:paraId="5D24C056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375" w:type="dxa"/>
            <w:shd w:val="clear" w:color="auto" w:fill="EEF2FB"/>
            <w:vAlign w:val="center"/>
          </w:tcPr>
          <w:p w14:paraId="65F38506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411" w:type="dxa"/>
            <w:shd w:val="clear" w:color="auto" w:fill="EEF2FB"/>
            <w:vAlign w:val="center"/>
          </w:tcPr>
          <w:p w14:paraId="4A431298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2031" w:type="dxa"/>
            <w:shd w:val="clear" w:color="auto" w:fill="EEF2FB"/>
            <w:vAlign w:val="center"/>
          </w:tcPr>
          <w:p w14:paraId="0A2D1BC7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890" w:type="dxa"/>
            <w:shd w:val="clear" w:color="auto" w:fill="EEF2FB"/>
            <w:vAlign w:val="center"/>
          </w:tcPr>
          <w:p w14:paraId="7F8F4A80" w14:textId="77777777" w:rsidR="00992D2D" w:rsidRPr="00992D2D" w:rsidRDefault="00992D2D" w:rsidP="00992D2D">
            <w:pPr>
              <w:rPr>
                <w:rFonts w:ascii="Calibri" w:hAnsi="Calibri"/>
                <w:sz w:val="22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1697"/>
        <w:gridCol w:w="2062"/>
        <w:gridCol w:w="1370"/>
        <w:gridCol w:w="2038"/>
      </w:tblGrid>
      <w:tr w:rsidR="00992D2D" w:rsidRPr="00992D2D" w14:paraId="6BE508FD" w14:textId="77777777" w:rsidTr="00A81F8A">
        <w:trPr>
          <w:jc w:val="center"/>
        </w:trPr>
        <w:tc>
          <w:tcPr>
            <w:tcW w:w="2876" w:type="dxa"/>
            <w:shd w:val="clear" w:color="auto" w:fill="B4C6E7"/>
            <w:vAlign w:val="center"/>
          </w:tcPr>
          <w:p w14:paraId="4816A811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  <w:r w:rsidRPr="00992D2D">
              <w:rPr>
                <w:rFonts w:ascii="Arial" w:hAnsi="Arial" w:cs="Arial"/>
                <w:b/>
                <w:sz w:val="20"/>
              </w:rPr>
              <w:t>Specific PMCF Activities</w:t>
            </w:r>
          </w:p>
        </w:tc>
        <w:tc>
          <w:tcPr>
            <w:tcW w:w="1697" w:type="dxa"/>
            <w:shd w:val="clear" w:color="auto" w:fill="B4C6E7"/>
            <w:vAlign w:val="center"/>
          </w:tcPr>
          <w:p w14:paraId="283A6A92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  <w:r w:rsidRPr="00992D2D">
              <w:rPr>
                <w:rFonts w:ascii="Arial" w:hAnsi="Arial" w:cs="Arial"/>
                <w:b/>
                <w:sz w:val="20"/>
              </w:rPr>
              <w:t>Key Findings</w:t>
            </w:r>
          </w:p>
        </w:tc>
        <w:tc>
          <w:tcPr>
            <w:tcW w:w="2062" w:type="dxa"/>
            <w:shd w:val="clear" w:color="auto" w:fill="B4C6E7"/>
            <w:vAlign w:val="center"/>
          </w:tcPr>
          <w:p w14:paraId="64172712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  <w:r w:rsidRPr="00992D2D">
              <w:rPr>
                <w:rFonts w:ascii="Arial" w:hAnsi="Arial" w:cs="Arial"/>
                <w:b/>
                <w:sz w:val="20"/>
              </w:rPr>
              <w:t>Impact on safety/performance</w:t>
            </w:r>
          </w:p>
        </w:tc>
        <w:tc>
          <w:tcPr>
            <w:tcW w:w="1370" w:type="dxa"/>
            <w:shd w:val="clear" w:color="auto" w:fill="B4C6E7"/>
            <w:vAlign w:val="center"/>
          </w:tcPr>
          <w:p w14:paraId="6742DB0B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  <w:r w:rsidRPr="00992D2D">
              <w:rPr>
                <w:rFonts w:ascii="Arial" w:hAnsi="Arial" w:cs="Arial"/>
                <w:b/>
                <w:sz w:val="20"/>
              </w:rPr>
              <w:t>RMF/CER update?</w:t>
            </w:r>
          </w:p>
        </w:tc>
        <w:tc>
          <w:tcPr>
            <w:tcW w:w="2038" w:type="dxa"/>
            <w:shd w:val="clear" w:color="auto" w:fill="B4C6E7"/>
            <w:vAlign w:val="center"/>
          </w:tcPr>
          <w:p w14:paraId="0ADA185B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  <w:r w:rsidRPr="00992D2D">
              <w:rPr>
                <w:rFonts w:ascii="Arial" w:hAnsi="Arial" w:cs="Arial"/>
                <w:b/>
                <w:sz w:val="20"/>
              </w:rPr>
              <w:t>PMCF Evaluation Report reference</w:t>
            </w:r>
          </w:p>
        </w:tc>
      </w:tr>
      <w:tr w:rsidR="00992D2D" w:rsidRPr="00992D2D" w14:paraId="762E3831" w14:textId="77777777" w:rsidTr="00A81F8A">
        <w:trPr>
          <w:jc w:val="center"/>
        </w:trPr>
        <w:tc>
          <w:tcPr>
            <w:tcW w:w="2876" w:type="dxa"/>
            <w:vAlign w:val="center"/>
          </w:tcPr>
          <w:p w14:paraId="4C96B903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97" w:type="dxa"/>
            <w:vAlign w:val="center"/>
          </w:tcPr>
          <w:p w14:paraId="4D447F88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062" w:type="dxa"/>
            <w:vAlign w:val="center"/>
          </w:tcPr>
          <w:p w14:paraId="57DD5D45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370" w:type="dxa"/>
            <w:vAlign w:val="center"/>
          </w:tcPr>
          <w:p w14:paraId="62500A3D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038" w:type="dxa"/>
            <w:vAlign w:val="center"/>
          </w:tcPr>
          <w:p w14:paraId="33A5AEC3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</w:tr>
      <w:tr w:rsidR="00992D2D" w:rsidRPr="00992D2D" w14:paraId="03380E00" w14:textId="77777777" w:rsidTr="00A81F8A">
        <w:trPr>
          <w:jc w:val="center"/>
        </w:trPr>
        <w:tc>
          <w:tcPr>
            <w:tcW w:w="2876" w:type="dxa"/>
            <w:shd w:val="clear" w:color="auto" w:fill="EEF2FB"/>
            <w:vAlign w:val="center"/>
          </w:tcPr>
          <w:p w14:paraId="662EA955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97" w:type="dxa"/>
            <w:shd w:val="clear" w:color="auto" w:fill="EEF2FB"/>
            <w:vAlign w:val="center"/>
          </w:tcPr>
          <w:p w14:paraId="272313B2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062" w:type="dxa"/>
            <w:shd w:val="clear" w:color="auto" w:fill="EEF2FB"/>
            <w:vAlign w:val="center"/>
          </w:tcPr>
          <w:p w14:paraId="07B76A23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370" w:type="dxa"/>
            <w:shd w:val="clear" w:color="auto" w:fill="EEF2FB"/>
            <w:vAlign w:val="center"/>
          </w:tcPr>
          <w:p w14:paraId="226F655B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038" w:type="dxa"/>
            <w:shd w:val="clear" w:color="auto" w:fill="EEF2FB"/>
            <w:vAlign w:val="center"/>
          </w:tcPr>
          <w:p w14:paraId="26902715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</w:tr>
      <w:tr w:rsidR="00992D2D" w:rsidRPr="00992D2D" w14:paraId="10DFB887" w14:textId="77777777" w:rsidTr="00A81F8A">
        <w:trPr>
          <w:jc w:val="center"/>
        </w:trPr>
        <w:tc>
          <w:tcPr>
            <w:tcW w:w="2876" w:type="dxa"/>
            <w:vAlign w:val="center"/>
          </w:tcPr>
          <w:p w14:paraId="187DC06A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97" w:type="dxa"/>
            <w:vAlign w:val="center"/>
          </w:tcPr>
          <w:p w14:paraId="2B4B4EA5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062" w:type="dxa"/>
            <w:vAlign w:val="center"/>
          </w:tcPr>
          <w:p w14:paraId="0314D9E6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370" w:type="dxa"/>
            <w:vAlign w:val="center"/>
          </w:tcPr>
          <w:p w14:paraId="51F80ABF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038" w:type="dxa"/>
            <w:vAlign w:val="center"/>
          </w:tcPr>
          <w:p w14:paraId="33C11217" w14:textId="77777777" w:rsidR="00992D2D" w:rsidRPr="00992D2D" w:rsidRDefault="00992D2D" w:rsidP="00992D2D">
            <w:pPr>
              <w:rPr>
                <w:rFonts w:ascii="Arial" w:hAnsi="Arial" w:cs="Arial"/>
                <w:sz w:val="20"/>
              </w:rPr>
            </w:pPr>
          </w:p>
        </w:tc>
      </w:tr>
    </w:tbl>
    <w:p w14:paraId="6EE4A62A" w14:textId="77777777" w:rsidR="00992D2D" w:rsidRPr="00992D2D" w:rsidRDefault="00992D2D" w:rsidP="00992D2D">
      <w:pPr>
        <w:rPr>
          <w:rFonts w:ascii="Arial" w:hAnsi="Arial" w:cs="Arial"/>
        </w:rPr>
      </w:pPr>
    </w:p>
    <w:p w14:paraId="672FDFA3" w14:textId="77777777" w:rsidR="009719CD" w:rsidRPr="00693AC9" w:rsidRDefault="009719CD" w:rsidP="00CE5BBC">
      <w:pPr>
        <w:pStyle w:val="Heading1"/>
        <w:numPr>
          <w:ilvl w:val="0"/>
          <w:numId w:val="0"/>
        </w:numPr>
        <w:ind w:left="360"/>
        <w:rPr>
          <w:rFonts w:ascii="Arial" w:hAnsi="Arial" w:cs="Arial"/>
        </w:rPr>
      </w:pPr>
    </w:p>
    <w:p>
      <w:r>
        <w:t xml:space="preserve">{%trend_chart}</w:t>
      </w:r>
    </w:p>
    <w:p>
      <w:r>
        <w:t xml:space="preserve">DTR Records: {{audit.dtrRecords}}</w:t>
      </w:r>
    </w:p>
    <w:p>
      <w:r>
        <w:t xml:space="preserve">Chain Valid: {{audit.chainValid}}</w:t>
      </w:r>
    </w:p>
    <w:p>
      <w:r>
        <w:t xml:space="preserve">Merkle Root: {{audit.merkleRoot}}</w:t>
      </w:r>
    </w:p>
    <w:p>
      <w:r>
        <w:t xml:space="preserve">Validation Rules: {{audit.validationRules}}</w:t>
      </w:r>
    </w:p>
    <w:p>
      <w:r>
        <w:t xml:space="preserve">Validation Passed: {{audit.validationPassed}}</w:t>
      </w:r>
    </w:p>
    <w:p>
      <w:r>
        <w:t xml:space="preserve">Critical Fails: {{audit.validationCriticalFails}}</w:t>
      </w:r>
    </w:p>
    <w:sectPr w:rsidR="009719CD" w:rsidRPr="00693AC9" w:rsidSect="00B04E19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8CC9" w14:textId="77777777" w:rsidR="00D64FC4" w:rsidRDefault="00D64FC4">
      <w:r>
        <w:separator/>
      </w:r>
    </w:p>
  </w:endnote>
  <w:endnote w:type="continuationSeparator" w:id="0">
    <w:p w14:paraId="43EA3430" w14:textId="77777777" w:rsidR="00D64FC4" w:rsidRDefault="00D64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D5A4" w14:textId="490EBF84" w:rsidR="00E02C4A" w:rsidRDefault="00423D93" w:rsidP="00BC5FCE">
    <w:pPr>
      <w:pStyle w:val="Footer"/>
      <w:tabs>
        <w:tab w:val="clear" w:pos="4320"/>
        <w:tab w:val="clear" w:pos="8640"/>
        <w:tab w:val="center" w:pos="5040"/>
        <w:tab w:val="right" w:pos="10800"/>
      </w:tabs>
      <w:rPr>
        <w:rFonts w:ascii="Arial" w:hAnsi="Arial" w:cs="Arial"/>
        <w:sz w:val="18"/>
      </w:rPr>
    </w:pPr>
    <w:r>
      <w:rPr>
        <w:rFonts w:ascii="Arial" w:hAnsi="Arial" w:cs="Arial"/>
        <w:sz w:val="18"/>
      </w:rPr>
      <w:t>FormQAR</w:t>
    </w:r>
    <w:r w:rsidR="0072102B">
      <w:rPr>
        <w:rFonts w:ascii="Arial" w:hAnsi="Arial" w:cs="Arial"/>
        <w:sz w:val="18"/>
      </w:rPr>
      <w:t>-054</w:t>
    </w:r>
    <w:r w:rsidR="00DF4B72">
      <w:rPr>
        <w:rFonts w:ascii="Arial" w:hAnsi="Arial" w:cs="Arial"/>
        <w:sz w:val="18"/>
      </w:rPr>
      <w:t xml:space="preserve"> Rev</w:t>
    </w:r>
    <w:r w:rsidR="0072102B">
      <w:rPr>
        <w:rFonts w:ascii="Arial" w:hAnsi="Arial" w:cs="Arial"/>
        <w:sz w:val="18"/>
      </w:rPr>
      <w:t>.</w:t>
    </w:r>
    <w:r w:rsidR="00DF4B72">
      <w:rPr>
        <w:rFonts w:ascii="Arial" w:hAnsi="Arial" w:cs="Arial"/>
        <w:sz w:val="18"/>
      </w:rPr>
      <w:t xml:space="preserve"> </w:t>
    </w:r>
    <w:r w:rsidR="00187149">
      <w:rPr>
        <w:rFonts w:ascii="Arial" w:hAnsi="Arial" w:cs="Arial"/>
        <w:sz w:val="18"/>
      </w:rPr>
      <w:t>C</w:t>
    </w:r>
  </w:p>
  <w:p w14:paraId="4EF1AB90" w14:textId="3223998A" w:rsidR="00CA5449" w:rsidRPr="004C2EA5" w:rsidRDefault="00CA5449" w:rsidP="000B559C">
    <w:pPr>
      <w:pStyle w:val="Footer"/>
      <w:tabs>
        <w:tab w:val="clear" w:pos="4320"/>
        <w:tab w:val="clear" w:pos="8640"/>
        <w:tab w:val="center" w:pos="5040"/>
        <w:tab w:val="right" w:pos="10800"/>
      </w:tabs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9593" w14:textId="77777777" w:rsidR="00D64FC4" w:rsidRDefault="00D64FC4">
      <w:r>
        <w:separator/>
      </w:r>
    </w:p>
  </w:footnote>
  <w:footnote w:type="continuationSeparator" w:id="0">
    <w:p w14:paraId="7C71483A" w14:textId="77777777" w:rsidR="00D64FC4" w:rsidRDefault="00D64FC4">
      <w:r>
        <w:continuationSeparator/>
      </w:r>
    </w:p>
  </w:footnote>
  <w:footnote w:id="1">
    <w:p w14:paraId="6D61A0C6" w14:textId="77777777" w:rsidR="00787A81" w:rsidRPr="00C87195" w:rsidRDefault="00787A81" w:rsidP="00787A81">
      <w:pPr>
        <w:pStyle w:val="FootnoteText"/>
        <w:rPr>
          <w:color w:val="0000FF"/>
        </w:rPr>
      </w:pPr>
      <w:r>
        <w:rPr>
          <w:rStyle w:val="FootnoteReference"/>
        </w:rPr>
        <w:footnoteRef/>
      </w:r>
      <w:r>
        <w:t xml:space="preserve"> </w:t>
      </w:r>
      <w:r w:rsidRPr="00B43BAA">
        <w:rPr>
          <w:rFonts w:ascii="Calibri" w:hAnsi="Calibri"/>
          <w:bCs/>
          <w:i/>
          <w:iCs/>
          <w:color w:val="0000FF"/>
          <w:sz w:val="22"/>
        </w:rPr>
        <w:t>[</w:t>
      </w:r>
      <w:r w:rsidRPr="00B43BAA">
        <w:rPr>
          <w:rFonts w:ascii="Calibri" w:hAnsi="Calibri"/>
          <w:b/>
          <w:i/>
          <w:iCs/>
          <w:color w:val="0000FF"/>
          <w:sz w:val="22"/>
        </w:rPr>
        <w:t>Note:</w:t>
      </w:r>
      <w:r w:rsidRPr="00B43BAA">
        <w:rPr>
          <w:rFonts w:ascii="Calibri" w:hAnsi="Calibri"/>
          <w:bCs/>
          <w:i/>
          <w:iCs/>
          <w:color w:val="0000FF"/>
          <w:sz w:val="22"/>
        </w:rPr>
        <w:t xml:space="preserve">  Multiply number of sales units by devices per sales unit as needed.]</w:t>
      </w:r>
    </w:p>
  </w:footnote>
  <w:footnote w:id="2">
    <w:p w14:paraId="5561B966" w14:textId="77777777" w:rsidR="00787A81" w:rsidRDefault="00787A81" w:rsidP="00787A81">
      <w:pPr>
        <w:pStyle w:val="FootnoteText"/>
      </w:pPr>
      <w:r>
        <w:rPr>
          <w:rStyle w:val="FootnoteReference"/>
        </w:rPr>
        <w:footnoteRef/>
      </w:r>
      <w:r>
        <w:t xml:space="preserve"> European Economic Area which includes all EU countries plus Iceland, Liechtenstein, &amp; Norway</w:t>
      </w:r>
    </w:p>
  </w:footnote>
  <w:footnote w:id="3">
    <w:p w14:paraId="2112666F" w14:textId="77777777" w:rsidR="00787A81" w:rsidRDefault="00787A81" w:rsidP="00787A81">
      <w:pPr>
        <w:pStyle w:val="FootnoteText"/>
      </w:pPr>
      <w:r>
        <w:rPr>
          <w:rStyle w:val="FootnoteReference"/>
        </w:rPr>
        <w:footnoteRef/>
      </w:r>
      <w:r>
        <w:t xml:space="preserve"> Turkey</w:t>
      </w:r>
    </w:p>
  </w:footnote>
  <w:footnote w:id="4">
    <w:p w14:paraId="59F064C6" w14:textId="77777777" w:rsidR="00787A81" w:rsidRDefault="00787A81" w:rsidP="00787A81">
      <w:pPr>
        <w:pStyle w:val="FootnoteText"/>
      </w:pPr>
      <w:r>
        <w:rPr>
          <w:rStyle w:val="FootnoteReference"/>
        </w:rPr>
        <w:footnoteRef/>
      </w:r>
      <w:r>
        <w:t xml:space="preserve"> Northern Ireland</w:t>
      </w:r>
    </w:p>
  </w:footnote>
  <w:footnote w:id="5">
    <w:p w14:paraId="7656DF76" w14:textId="77777777" w:rsidR="00787A81" w:rsidRDefault="00787A81" w:rsidP="00787A81">
      <w:pPr>
        <w:pStyle w:val="FootnoteText"/>
      </w:pPr>
      <w:r>
        <w:rPr>
          <w:rStyle w:val="FootnoteReference"/>
        </w:rPr>
        <w:footnoteRef/>
      </w:r>
      <w:r>
        <w:t xml:space="preserve"> Includes only England, Scotland, and Wales</w:t>
      </w:r>
    </w:p>
  </w:footnote>
  <w:footnote w:id="6">
    <w:p w14:paraId="7DC7A268" w14:textId="77777777" w:rsidR="00787A81" w:rsidRDefault="00787A81" w:rsidP="00787A8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03278">
        <w:t xml:space="preserve">Includes all </w:t>
      </w:r>
      <w:r>
        <w:t xml:space="preserve">other </w:t>
      </w:r>
      <w:r w:rsidRPr="00C03278">
        <w:t xml:space="preserve">countries with less than 5% of global </w:t>
      </w:r>
      <w:r>
        <w:t>sales</w:t>
      </w:r>
      <w:r w:rsidRPr="00C03278">
        <w:t>.</w:t>
      </w:r>
    </w:p>
  </w:footnote>
  <w:footnote w:id="7">
    <w:p w14:paraId="1DDAA49A" w14:textId="77777777" w:rsidR="006551B1" w:rsidRPr="00C87195" w:rsidRDefault="006551B1" w:rsidP="006551B1">
      <w:pPr>
        <w:pStyle w:val="FootnoteText"/>
        <w:rPr>
          <w:color w:val="0000FF"/>
        </w:rPr>
      </w:pPr>
      <w:r>
        <w:rPr>
          <w:rStyle w:val="FootnoteReference"/>
        </w:rPr>
        <w:footnoteRef/>
      </w:r>
      <w:r>
        <w:t xml:space="preserve"> </w:t>
      </w:r>
      <w:r w:rsidRPr="00B43BAA">
        <w:rPr>
          <w:rFonts w:ascii="Calibri" w:hAnsi="Calibri"/>
          <w:bCs/>
          <w:i/>
          <w:iCs/>
          <w:color w:val="0000FF"/>
          <w:sz w:val="22"/>
        </w:rPr>
        <w:t>[</w:t>
      </w:r>
      <w:r w:rsidRPr="00B43BAA">
        <w:rPr>
          <w:rFonts w:ascii="Calibri" w:hAnsi="Calibri"/>
          <w:b/>
          <w:i/>
          <w:iCs/>
          <w:color w:val="0000FF"/>
          <w:sz w:val="22"/>
        </w:rPr>
        <w:t>Note:</w:t>
      </w:r>
      <w:r w:rsidRPr="00B43BAA">
        <w:rPr>
          <w:rFonts w:ascii="Calibri" w:hAnsi="Calibri"/>
          <w:bCs/>
          <w:i/>
          <w:iCs/>
          <w:color w:val="0000FF"/>
          <w:sz w:val="22"/>
        </w:rPr>
        <w:t xml:space="preserve">  Multiply number of sales units by devices per sales unit as needed.]</w:t>
      </w:r>
    </w:p>
  </w:footnote>
  <w:footnote w:id="8">
    <w:p w14:paraId="67E977BE" w14:textId="77777777" w:rsidR="006551B1" w:rsidRDefault="006551B1" w:rsidP="006551B1">
      <w:pPr>
        <w:pStyle w:val="FootnoteText"/>
      </w:pPr>
      <w:r>
        <w:rPr>
          <w:rStyle w:val="FootnoteReference"/>
        </w:rPr>
        <w:footnoteRef/>
      </w:r>
      <w:r>
        <w:t xml:space="preserve"> European Economic Area which includes all EU countries plus Iceland, Liechtenstein, &amp; Norway</w:t>
      </w:r>
    </w:p>
  </w:footnote>
  <w:footnote w:id="9">
    <w:p w14:paraId="02A39F06" w14:textId="77777777" w:rsidR="006551B1" w:rsidRDefault="006551B1" w:rsidP="006551B1">
      <w:pPr>
        <w:pStyle w:val="FootnoteText"/>
      </w:pPr>
      <w:r>
        <w:rPr>
          <w:rStyle w:val="FootnoteReference"/>
        </w:rPr>
        <w:footnoteRef/>
      </w:r>
      <w:r>
        <w:t xml:space="preserve"> Turkey</w:t>
      </w:r>
    </w:p>
  </w:footnote>
  <w:footnote w:id="10">
    <w:p w14:paraId="5A186B57" w14:textId="77777777" w:rsidR="006551B1" w:rsidRDefault="006551B1" w:rsidP="006551B1">
      <w:pPr>
        <w:pStyle w:val="FootnoteText"/>
      </w:pPr>
      <w:r>
        <w:rPr>
          <w:rStyle w:val="FootnoteReference"/>
        </w:rPr>
        <w:footnoteRef/>
      </w:r>
      <w:r>
        <w:t xml:space="preserve"> Northern Ireland</w:t>
      </w:r>
    </w:p>
  </w:footnote>
  <w:footnote w:id="11">
    <w:p w14:paraId="75DAD15B" w14:textId="77777777" w:rsidR="006551B1" w:rsidRDefault="006551B1" w:rsidP="006551B1">
      <w:pPr>
        <w:pStyle w:val="FootnoteText"/>
      </w:pPr>
      <w:r>
        <w:rPr>
          <w:rStyle w:val="FootnoteReference"/>
        </w:rPr>
        <w:footnoteRef/>
      </w:r>
      <w:r>
        <w:t xml:space="preserve"> Includes only England, Scotland, and Wales</w:t>
      </w:r>
    </w:p>
  </w:footnote>
  <w:footnote w:id="12">
    <w:p w14:paraId="669E7E5A" w14:textId="77777777" w:rsidR="006551B1" w:rsidRDefault="006551B1" w:rsidP="006551B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03278">
        <w:t xml:space="preserve">Includes all </w:t>
      </w:r>
      <w:r>
        <w:t xml:space="preserve">other </w:t>
      </w:r>
      <w:r w:rsidRPr="00C03278">
        <w:t xml:space="preserve">countries with less than 5% of global </w:t>
      </w:r>
      <w:r>
        <w:t>sales</w:t>
      </w:r>
      <w:r w:rsidRPr="00C03278">
        <w:t>.</w:t>
      </w:r>
    </w:p>
  </w:footnote>
  <w:footnote w:id="13">
    <w:p w14:paraId="4F6B095D" w14:textId="77777777" w:rsidR="00992D2D" w:rsidRPr="00A4114E" w:rsidRDefault="00992D2D" w:rsidP="00992D2D">
      <w:pPr>
        <w:pStyle w:val="FootnoteText"/>
        <w:rPr>
          <w:rFonts w:cs="Arial"/>
          <w:i/>
          <w:color w:val="0000FF"/>
          <w:sz w:val="18"/>
          <w:szCs w:val="18"/>
        </w:rPr>
      </w:pPr>
      <w:r w:rsidRPr="00A4114E">
        <w:rPr>
          <w:rStyle w:val="FootnoteReference"/>
          <w:rFonts w:eastAsiaTheme="majorEastAsia" w:cs="Arial"/>
          <w:i/>
          <w:color w:val="0000FF"/>
          <w:sz w:val="18"/>
          <w:szCs w:val="18"/>
        </w:rPr>
        <w:footnoteRef/>
      </w:r>
      <w:r w:rsidRPr="00A4114E">
        <w:rPr>
          <w:rFonts w:cs="Arial"/>
          <w:i/>
          <w:color w:val="0000FF"/>
          <w:sz w:val="18"/>
          <w:szCs w:val="18"/>
        </w:rPr>
        <w:t xml:space="preserve"> </w:t>
      </w:r>
      <w:r>
        <w:rPr>
          <w:rFonts w:cs="Arial"/>
          <w:i/>
          <w:iCs/>
          <w:color w:val="0000FF"/>
          <w:sz w:val="18"/>
          <w:szCs w:val="18"/>
        </w:rPr>
        <w:t>[</w:t>
      </w:r>
      <w:r w:rsidRPr="00A4114E">
        <w:rPr>
          <w:rFonts w:cs="Arial"/>
          <w:i/>
          <w:color w:val="0000FF"/>
          <w:sz w:val="18"/>
          <w:szCs w:val="18"/>
        </w:rPr>
        <w:t>RMFXXXX-RACT, Risk Assessment &amp; Control Table for XXX.</w:t>
      </w:r>
      <w:r>
        <w:rPr>
          <w:rFonts w:cs="Arial"/>
          <w:i/>
          <w:iCs/>
          <w:color w:val="0000FF"/>
          <w:sz w:val="18"/>
          <w:szCs w:val="18"/>
        </w:rPr>
        <w:t>]</w:t>
      </w:r>
    </w:p>
  </w:footnote>
  <w:footnote w:id="14">
    <w:p w14:paraId="585305DB" w14:textId="77777777" w:rsidR="00992D2D" w:rsidRPr="00A4114E" w:rsidRDefault="00992D2D" w:rsidP="00992D2D">
      <w:pPr>
        <w:pStyle w:val="FootnoteText"/>
        <w:rPr>
          <w:rFonts w:cs="Arial"/>
          <w:i/>
          <w:color w:val="0000FF"/>
          <w:sz w:val="18"/>
          <w:szCs w:val="18"/>
        </w:rPr>
      </w:pPr>
      <w:r w:rsidRPr="00A4114E">
        <w:rPr>
          <w:rStyle w:val="FootnoteReference"/>
          <w:rFonts w:eastAsiaTheme="majorEastAsia" w:cs="Arial"/>
          <w:i/>
          <w:color w:val="0000FF"/>
          <w:sz w:val="18"/>
          <w:szCs w:val="18"/>
        </w:rPr>
        <w:footnoteRef/>
      </w:r>
      <w:r w:rsidRPr="00A4114E">
        <w:rPr>
          <w:rFonts w:cs="Arial"/>
          <w:i/>
          <w:color w:val="0000FF"/>
          <w:sz w:val="18"/>
          <w:szCs w:val="18"/>
        </w:rPr>
        <w:t xml:space="preserve"> </w:t>
      </w:r>
      <w:r>
        <w:rPr>
          <w:rFonts w:cs="Arial"/>
          <w:i/>
          <w:iCs/>
          <w:color w:val="0000FF"/>
          <w:sz w:val="18"/>
          <w:szCs w:val="18"/>
        </w:rPr>
        <w:t>[</w:t>
      </w:r>
      <w:r w:rsidRPr="00A4114E">
        <w:rPr>
          <w:rFonts w:cs="Arial"/>
          <w:i/>
          <w:color w:val="0000FF"/>
          <w:sz w:val="18"/>
          <w:szCs w:val="18"/>
        </w:rPr>
        <w:t>RMFXXXX-RACT, Risk Assessment &amp; Control Table for XXX.</w:t>
      </w:r>
      <w:r>
        <w:rPr>
          <w:rFonts w:cs="Arial"/>
          <w:i/>
          <w:iCs/>
          <w:color w:val="0000FF"/>
          <w:sz w:val="18"/>
          <w:szCs w:val="18"/>
        </w:rPr>
        <w:t>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Layout w:type="fixed"/>
      <w:tblCellMar>
        <w:left w:w="72" w:type="dxa"/>
        <w:right w:w="72" w:type="dxa"/>
      </w:tblCellMar>
      <w:tblLook w:val="04A0" w:firstRow="1" w:lastRow="0" w:firstColumn="1" w:lastColumn="0" w:noHBand="0" w:noVBand="1"/>
    </w:tblPr>
    <w:tblGrid>
      <w:gridCol w:w="2160"/>
      <w:gridCol w:w="2160"/>
      <w:gridCol w:w="2160"/>
      <w:gridCol w:w="3600"/>
    </w:tblGrid>
    <w:tr w:rsidR="00441950" w14:paraId="35CC7E43" w14:textId="77777777">
      <w:trPr>
        <w:trHeight w:val="600"/>
        <w:jc w:val="center"/>
      </w:trPr>
      <w:tc>
        <w:tcPr>
          <w:tcW w:w="6480" w:type="dxa"/>
          <w:gridSpan w:val="3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9F036E1" w14:textId="3872CB6B" w:rsidR="00441950" w:rsidRDefault="00441950" w:rsidP="00441950">
          <w:pPr>
            <w:rPr>
              <w:rFonts w:ascii="Arial" w:hAnsi="Arial"/>
              <w:sz w:val="20"/>
            </w:rPr>
          </w:pPr>
          <w:r>
            <w:rPr>
              <w:rFonts w:ascii="Arial" w:hAnsi="Arial"/>
              <w:b/>
              <w:bCs/>
              <w:szCs w:val="24"/>
            </w:rPr>
            <w:t xml:space="preserve">Periodic Safety Update Report for </w:t>
          </w:r>
          <w:r w:rsidRPr="00604B32">
            <w:rPr>
              <w:rFonts w:ascii="Arial" w:hAnsi="Arial"/>
              <w:b/>
              <w:bCs/>
              <w:i/>
              <w:iCs/>
              <w:color w:val="0000CC"/>
              <w:szCs w:val="24"/>
            </w:rPr>
            <w:t>[Product / Product Family]</w:t>
          </w:r>
        </w:p>
      </w:tc>
      <w:tc>
        <w:tcPr>
          <w:tcW w:w="36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763B44" w14:textId="33D8FEB2" w:rsidR="00441950" w:rsidRPr="00A02DED" w:rsidRDefault="009C3D8F" w:rsidP="00441950">
          <w:pPr>
            <w:jc w:val="center"/>
            <w:rPr>
              <w:rFonts w:ascii="Arial" w:hAnsi="Arial"/>
              <w:b/>
              <w:bCs/>
              <w:i/>
              <w:iCs/>
              <w:color w:val="4472C4" w:themeColor="accent1"/>
              <w:szCs w:val="24"/>
            </w:rPr>
          </w:pPr>
          <w:r>
            <w:rPr>
              <w:noProof/>
            </w:rPr>
            <w:drawing>
              <wp:inline distT="0" distB="0" distL="0" distR="0" wp14:anchorId="26AFCE74" wp14:editId="418FFF2C">
                <wp:extent cx="2194560" cy="468630"/>
                <wp:effectExtent l="0" t="0" r="0" b="762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0332"/>
                        <a:stretch/>
                      </pic:blipFill>
                      <pic:spPr bwMode="auto">
                        <a:xfrm>
                          <a:off x="0" y="0"/>
                          <a:ext cx="219456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441950" w14:paraId="0F4841F2" w14:textId="77777777">
      <w:tblPrEx>
        <w:jc w:val="left"/>
      </w:tblPrEx>
      <w:trPr>
        <w:trHeight w:hRule="exact" w:val="468"/>
      </w:trPr>
      <w:tc>
        <w:tcPr>
          <w:tcW w:w="2160" w:type="dxa"/>
          <w:tcBorders>
            <w:left w:val="single" w:sz="12" w:space="0" w:color="auto"/>
            <w:bottom w:val="single" w:sz="12" w:space="0" w:color="auto"/>
          </w:tcBorders>
          <w:vAlign w:val="center"/>
          <w:hideMark/>
        </w:tcPr>
        <w:p w14:paraId="0114B306" w14:textId="77777777" w:rsidR="00441950" w:rsidRPr="00A02DED" w:rsidRDefault="00441950" w:rsidP="00441950">
          <w:pPr>
            <w:jc w:val="center"/>
            <w:rPr>
              <w:rFonts w:ascii="Arial" w:hAnsi="Arial" w:cs="Arial"/>
              <w:b/>
              <w:i/>
              <w:iCs/>
              <w:sz w:val="20"/>
            </w:rPr>
          </w:pPr>
          <w:r w:rsidRPr="00604B32">
            <w:rPr>
              <w:rFonts w:ascii="Arial" w:hAnsi="Arial" w:cs="Arial"/>
              <w:b/>
              <w:i/>
              <w:iCs/>
              <w:color w:val="0000CC"/>
              <w:sz w:val="20"/>
            </w:rPr>
            <w:t>[</w:t>
          </w:r>
          <w:proofErr w:type="spellStart"/>
          <w:r w:rsidRPr="00604B32">
            <w:rPr>
              <w:rFonts w:ascii="Arial" w:hAnsi="Arial" w:cs="Arial"/>
              <w:b/>
              <w:i/>
              <w:iCs/>
              <w:color w:val="0000CC"/>
              <w:sz w:val="20"/>
            </w:rPr>
            <w:t>Infocard</w:t>
          </w:r>
          <w:proofErr w:type="spellEnd"/>
          <w:r w:rsidRPr="00604B32">
            <w:rPr>
              <w:rFonts w:ascii="Arial" w:hAnsi="Arial" w:cs="Arial"/>
              <w:b/>
              <w:i/>
              <w:iCs/>
              <w:color w:val="0000CC"/>
              <w:sz w:val="20"/>
            </w:rPr>
            <w:t xml:space="preserve"> Number]</w:t>
          </w:r>
        </w:p>
      </w:tc>
      <w:tc>
        <w:tcPr>
          <w:tcW w:w="2160" w:type="dxa"/>
          <w:tcBorders>
            <w:bottom w:val="single" w:sz="12" w:space="0" w:color="auto"/>
          </w:tcBorders>
          <w:vAlign w:val="center"/>
          <w:hideMark/>
        </w:tcPr>
        <w:p w14:paraId="1224A920" w14:textId="77777777" w:rsidR="00441950" w:rsidRPr="00F73727" w:rsidRDefault="00441950" w:rsidP="00441950">
          <w:pPr>
            <w:jc w:val="center"/>
            <w:rPr>
              <w:rFonts w:ascii="Arial" w:hAnsi="Arial" w:cs="Arial"/>
              <w:b/>
              <w:bCs/>
              <w:i/>
              <w:iCs/>
              <w:sz w:val="20"/>
            </w:rPr>
          </w:pPr>
          <w:r w:rsidRPr="00F73727">
            <w:rPr>
              <w:rFonts w:ascii="Arial" w:hAnsi="Arial" w:cs="Arial"/>
              <w:b/>
              <w:bCs/>
              <w:sz w:val="20"/>
            </w:rPr>
            <w:t xml:space="preserve">Rev:  </w:t>
          </w:r>
          <w:r w:rsidRPr="00604B32">
            <w:rPr>
              <w:rFonts w:ascii="Arial" w:hAnsi="Arial" w:cs="Arial"/>
              <w:b/>
              <w:bCs/>
              <w:i/>
              <w:iCs/>
              <w:color w:val="0000CC"/>
              <w:sz w:val="20"/>
            </w:rPr>
            <w:t>[revision]</w:t>
          </w:r>
        </w:p>
      </w:tc>
      <w:tc>
        <w:tcPr>
          <w:tcW w:w="2160" w:type="dxa"/>
          <w:tcBorders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378F018" w14:textId="77777777" w:rsidR="00441950" w:rsidRDefault="00441950" w:rsidP="00441950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 xml:space="preserve">Page: </w:t>
          </w:r>
          <w:r>
            <w:rPr>
              <w:rFonts w:ascii="Arial" w:hAnsi="Arial" w:cs="Arial"/>
              <w:sz w:val="20"/>
            </w:rPr>
            <w:t xml:space="preserve"> </w:t>
          </w:r>
          <w:r>
            <w:rPr>
              <w:rFonts w:ascii="Arial" w:hAnsi="Arial" w:cs="Arial"/>
              <w:b/>
              <w:sz w:val="20"/>
            </w:rPr>
            <w:fldChar w:fldCharType="begin"/>
          </w:r>
          <w:r>
            <w:rPr>
              <w:rFonts w:ascii="Arial" w:hAnsi="Arial" w:cs="Arial"/>
              <w:b/>
              <w:sz w:val="20"/>
            </w:rPr>
            <w:instrText xml:space="preserve"> PAGE </w:instrText>
          </w:r>
          <w:r>
            <w:rPr>
              <w:rFonts w:ascii="Arial" w:hAnsi="Arial" w:cs="Arial"/>
              <w:b/>
              <w:sz w:val="20"/>
            </w:rPr>
            <w:fldChar w:fldCharType="separate"/>
          </w:r>
          <w:r>
            <w:rPr>
              <w:rFonts w:ascii="Arial" w:hAnsi="Arial" w:cs="Arial"/>
              <w:b/>
              <w:noProof/>
              <w:sz w:val="20"/>
            </w:rPr>
            <w:t>3</w:t>
          </w:r>
          <w:r>
            <w:rPr>
              <w:rFonts w:ascii="Arial" w:hAnsi="Arial" w:cs="Arial"/>
              <w:b/>
              <w:sz w:val="20"/>
            </w:rPr>
            <w:fldChar w:fldCharType="end"/>
          </w:r>
          <w:r>
            <w:rPr>
              <w:rFonts w:ascii="Arial" w:hAnsi="Arial" w:cs="Arial"/>
              <w:b/>
              <w:sz w:val="20"/>
            </w:rPr>
            <w:t xml:space="preserve"> of </w:t>
          </w:r>
          <w:r>
            <w:rPr>
              <w:rFonts w:ascii="Arial" w:hAnsi="Arial" w:cs="Arial"/>
              <w:b/>
              <w:sz w:val="20"/>
            </w:rPr>
            <w:fldChar w:fldCharType="begin"/>
          </w:r>
          <w:r>
            <w:rPr>
              <w:rFonts w:ascii="Arial" w:hAnsi="Arial" w:cs="Arial"/>
              <w:b/>
              <w:sz w:val="20"/>
            </w:rPr>
            <w:instrText xml:space="preserve"> NUMPAGES  \* Arabic  \* MERGEFORMAT </w:instrText>
          </w:r>
          <w:r>
            <w:rPr>
              <w:rFonts w:ascii="Arial" w:hAnsi="Arial" w:cs="Arial"/>
              <w:b/>
              <w:sz w:val="20"/>
            </w:rPr>
            <w:fldChar w:fldCharType="separate"/>
          </w:r>
          <w:r>
            <w:rPr>
              <w:rFonts w:ascii="Arial" w:hAnsi="Arial" w:cs="Arial"/>
              <w:b/>
              <w:noProof/>
              <w:sz w:val="20"/>
            </w:rPr>
            <w:t>5</w:t>
          </w:r>
          <w:r>
            <w:rPr>
              <w:rFonts w:ascii="Arial" w:hAnsi="Arial" w:cs="Arial"/>
              <w:b/>
              <w:sz w:val="20"/>
            </w:rPr>
            <w:fldChar w:fldCharType="end"/>
          </w:r>
        </w:p>
      </w:tc>
      <w:tc>
        <w:tcPr>
          <w:tcW w:w="360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9F81EC" w14:textId="77777777" w:rsidR="00441950" w:rsidRDefault="00441950" w:rsidP="00441950">
          <w:pPr>
            <w:jc w:val="center"/>
            <w:rPr>
              <w:rFonts w:ascii="Arial" w:hAnsi="Arial" w:cs="Arial"/>
              <w:b/>
              <w:sz w:val="20"/>
            </w:rPr>
          </w:pPr>
        </w:p>
      </w:tc>
    </w:tr>
  </w:tbl>
  <w:p w14:paraId="029A4BD1" w14:textId="77777777" w:rsidR="00466463" w:rsidRPr="00C81258" w:rsidRDefault="00466463" w:rsidP="00C81258">
    <w:pPr>
      <w:pStyle w:val="Header"/>
      <w:rPr>
        <w:rFonts w:ascii="Arial" w:hAnsi="Arial" w:cs="Arial"/>
        <w:b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98F97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F9CF8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5F6631"/>
    <w:multiLevelType w:val="hybridMultilevel"/>
    <w:tmpl w:val="76EE0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6548DD"/>
    <w:multiLevelType w:val="hybridMultilevel"/>
    <w:tmpl w:val="21F884C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01E3AE6"/>
    <w:multiLevelType w:val="hybridMultilevel"/>
    <w:tmpl w:val="8682887E"/>
    <w:lvl w:ilvl="0" w:tplc="C51C5BEE">
      <w:start w:val="1"/>
      <w:numFmt w:val="decimal"/>
      <w:lvlText w:val="%1."/>
      <w:lvlJc w:val="left"/>
      <w:pPr>
        <w:ind w:left="1020" w:hanging="360"/>
      </w:pPr>
    </w:lvl>
    <w:lvl w:ilvl="1" w:tplc="28F237F4">
      <w:start w:val="1"/>
      <w:numFmt w:val="decimal"/>
      <w:lvlText w:val="%2."/>
      <w:lvlJc w:val="left"/>
      <w:pPr>
        <w:ind w:left="1020" w:hanging="360"/>
      </w:pPr>
    </w:lvl>
    <w:lvl w:ilvl="2" w:tplc="0218CD5C">
      <w:start w:val="1"/>
      <w:numFmt w:val="decimal"/>
      <w:lvlText w:val="%3."/>
      <w:lvlJc w:val="left"/>
      <w:pPr>
        <w:ind w:left="1020" w:hanging="360"/>
      </w:pPr>
    </w:lvl>
    <w:lvl w:ilvl="3" w:tplc="F8D4785A">
      <w:start w:val="1"/>
      <w:numFmt w:val="decimal"/>
      <w:lvlText w:val="%4."/>
      <w:lvlJc w:val="left"/>
      <w:pPr>
        <w:ind w:left="1020" w:hanging="360"/>
      </w:pPr>
    </w:lvl>
    <w:lvl w:ilvl="4" w:tplc="831EADB2">
      <w:start w:val="1"/>
      <w:numFmt w:val="decimal"/>
      <w:lvlText w:val="%5."/>
      <w:lvlJc w:val="left"/>
      <w:pPr>
        <w:ind w:left="1020" w:hanging="360"/>
      </w:pPr>
    </w:lvl>
    <w:lvl w:ilvl="5" w:tplc="18F61D8C">
      <w:start w:val="1"/>
      <w:numFmt w:val="decimal"/>
      <w:lvlText w:val="%6."/>
      <w:lvlJc w:val="left"/>
      <w:pPr>
        <w:ind w:left="1020" w:hanging="360"/>
      </w:pPr>
    </w:lvl>
    <w:lvl w:ilvl="6" w:tplc="E9642CE4">
      <w:start w:val="1"/>
      <w:numFmt w:val="decimal"/>
      <w:lvlText w:val="%7."/>
      <w:lvlJc w:val="left"/>
      <w:pPr>
        <w:ind w:left="1020" w:hanging="360"/>
      </w:pPr>
    </w:lvl>
    <w:lvl w:ilvl="7" w:tplc="B6E4F5FA">
      <w:start w:val="1"/>
      <w:numFmt w:val="decimal"/>
      <w:lvlText w:val="%8."/>
      <w:lvlJc w:val="left"/>
      <w:pPr>
        <w:ind w:left="1020" w:hanging="360"/>
      </w:pPr>
    </w:lvl>
    <w:lvl w:ilvl="8" w:tplc="2892B340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341E1A99"/>
    <w:multiLevelType w:val="multilevel"/>
    <w:tmpl w:val="214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E1D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E2269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B391DD1"/>
    <w:multiLevelType w:val="multilevel"/>
    <w:tmpl w:val="3FF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A66C2"/>
    <w:multiLevelType w:val="multilevel"/>
    <w:tmpl w:val="B9A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1053E"/>
    <w:multiLevelType w:val="hybridMultilevel"/>
    <w:tmpl w:val="95DEEF12"/>
    <w:lvl w:ilvl="0" w:tplc="19B0BEC4">
      <w:start w:val="1"/>
      <w:numFmt w:val="decimal"/>
      <w:lvlText w:val="%1."/>
      <w:lvlJc w:val="left"/>
      <w:pPr>
        <w:ind w:left="1020" w:hanging="360"/>
      </w:pPr>
    </w:lvl>
    <w:lvl w:ilvl="1" w:tplc="D5D601AE">
      <w:start w:val="1"/>
      <w:numFmt w:val="decimal"/>
      <w:lvlText w:val="%2."/>
      <w:lvlJc w:val="left"/>
      <w:pPr>
        <w:ind w:left="1020" w:hanging="360"/>
      </w:pPr>
    </w:lvl>
    <w:lvl w:ilvl="2" w:tplc="ACA48CDE">
      <w:start w:val="1"/>
      <w:numFmt w:val="decimal"/>
      <w:lvlText w:val="%3."/>
      <w:lvlJc w:val="left"/>
      <w:pPr>
        <w:ind w:left="1020" w:hanging="360"/>
      </w:pPr>
    </w:lvl>
    <w:lvl w:ilvl="3" w:tplc="B33462C8">
      <w:start w:val="1"/>
      <w:numFmt w:val="decimal"/>
      <w:lvlText w:val="%4."/>
      <w:lvlJc w:val="left"/>
      <w:pPr>
        <w:ind w:left="1020" w:hanging="360"/>
      </w:pPr>
    </w:lvl>
    <w:lvl w:ilvl="4" w:tplc="16C4E51C">
      <w:start w:val="1"/>
      <w:numFmt w:val="decimal"/>
      <w:lvlText w:val="%5."/>
      <w:lvlJc w:val="left"/>
      <w:pPr>
        <w:ind w:left="1020" w:hanging="360"/>
      </w:pPr>
    </w:lvl>
    <w:lvl w:ilvl="5" w:tplc="FFA27930">
      <w:start w:val="1"/>
      <w:numFmt w:val="decimal"/>
      <w:lvlText w:val="%6."/>
      <w:lvlJc w:val="left"/>
      <w:pPr>
        <w:ind w:left="1020" w:hanging="360"/>
      </w:pPr>
    </w:lvl>
    <w:lvl w:ilvl="6" w:tplc="A8788D0C">
      <w:start w:val="1"/>
      <w:numFmt w:val="decimal"/>
      <w:lvlText w:val="%7."/>
      <w:lvlJc w:val="left"/>
      <w:pPr>
        <w:ind w:left="1020" w:hanging="360"/>
      </w:pPr>
    </w:lvl>
    <w:lvl w:ilvl="7" w:tplc="78027952">
      <w:start w:val="1"/>
      <w:numFmt w:val="decimal"/>
      <w:lvlText w:val="%8."/>
      <w:lvlJc w:val="left"/>
      <w:pPr>
        <w:ind w:left="1020" w:hanging="360"/>
      </w:pPr>
    </w:lvl>
    <w:lvl w:ilvl="8" w:tplc="B03A0FEA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5C9C27C0"/>
    <w:multiLevelType w:val="hybridMultilevel"/>
    <w:tmpl w:val="59941F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B220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641213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8430E8C"/>
    <w:multiLevelType w:val="hybridMultilevel"/>
    <w:tmpl w:val="2D1867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B5424"/>
    <w:multiLevelType w:val="multilevel"/>
    <w:tmpl w:val="ABE4D1E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b/>
        <w:bCs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B736740"/>
    <w:multiLevelType w:val="hybridMultilevel"/>
    <w:tmpl w:val="4AD8D3C6"/>
    <w:lvl w:ilvl="0" w:tplc="E40C61C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016D2F"/>
    <w:multiLevelType w:val="hybridMultilevel"/>
    <w:tmpl w:val="C8EEE72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EF64D5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70456137">
    <w:abstractNumId w:val="7"/>
  </w:num>
  <w:num w:numId="2" w16cid:durableId="575895423">
    <w:abstractNumId w:val="11"/>
  </w:num>
  <w:num w:numId="3" w16cid:durableId="1165899851">
    <w:abstractNumId w:val="6"/>
  </w:num>
  <w:num w:numId="4" w16cid:durableId="1413896743">
    <w:abstractNumId w:val="2"/>
  </w:num>
  <w:num w:numId="5" w16cid:durableId="1508524512">
    <w:abstractNumId w:val="17"/>
  </w:num>
  <w:num w:numId="6" w16cid:durableId="2098087188">
    <w:abstractNumId w:val="5"/>
  </w:num>
  <w:num w:numId="7" w16cid:durableId="647780088">
    <w:abstractNumId w:val="8"/>
  </w:num>
  <w:num w:numId="8" w16cid:durableId="1433084147">
    <w:abstractNumId w:val="15"/>
  </w:num>
  <w:num w:numId="9" w16cid:durableId="1740130211">
    <w:abstractNumId w:val="9"/>
  </w:num>
  <w:num w:numId="10" w16cid:durableId="1359551540">
    <w:abstractNumId w:val="3"/>
  </w:num>
  <w:num w:numId="11" w16cid:durableId="1982420322">
    <w:abstractNumId w:val="13"/>
  </w:num>
  <w:num w:numId="12" w16cid:durableId="1380713594">
    <w:abstractNumId w:val="13"/>
  </w:num>
  <w:num w:numId="13" w16cid:durableId="1740440836">
    <w:abstractNumId w:val="13"/>
  </w:num>
  <w:num w:numId="14" w16cid:durableId="1593198784">
    <w:abstractNumId w:val="13"/>
  </w:num>
  <w:num w:numId="15" w16cid:durableId="1700624861">
    <w:abstractNumId w:val="0"/>
  </w:num>
  <w:num w:numId="16" w16cid:durableId="1793016803">
    <w:abstractNumId w:val="18"/>
  </w:num>
  <w:num w:numId="17" w16cid:durableId="192811254">
    <w:abstractNumId w:val="1"/>
  </w:num>
  <w:num w:numId="18" w16cid:durableId="1901625280">
    <w:abstractNumId w:val="12"/>
  </w:num>
  <w:num w:numId="19" w16cid:durableId="1584215002">
    <w:abstractNumId w:val="13"/>
  </w:num>
  <w:num w:numId="20" w16cid:durableId="1662809374">
    <w:abstractNumId w:val="13"/>
  </w:num>
  <w:num w:numId="21" w16cid:durableId="1896088652">
    <w:abstractNumId w:val="14"/>
  </w:num>
  <w:num w:numId="22" w16cid:durableId="1446146856">
    <w:abstractNumId w:val="13"/>
  </w:num>
  <w:num w:numId="23" w16cid:durableId="1218585027">
    <w:abstractNumId w:val="16"/>
  </w:num>
  <w:num w:numId="24" w16cid:durableId="2060736594">
    <w:abstractNumId w:val="13"/>
  </w:num>
  <w:num w:numId="25" w16cid:durableId="1698696524">
    <w:abstractNumId w:val="13"/>
  </w:num>
  <w:num w:numId="26" w16cid:durableId="1490170843">
    <w:abstractNumId w:val="13"/>
  </w:num>
  <w:num w:numId="27" w16cid:durableId="2071071689">
    <w:abstractNumId w:val="13"/>
  </w:num>
  <w:num w:numId="28" w16cid:durableId="1773356733">
    <w:abstractNumId w:val="13"/>
  </w:num>
  <w:num w:numId="29" w16cid:durableId="1213233302">
    <w:abstractNumId w:val="13"/>
  </w:num>
  <w:num w:numId="30" w16cid:durableId="749891155">
    <w:abstractNumId w:val="13"/>
  </w:num>
  <w:num w:numId="31" w16cid:durableId="1002659278">
    <w:abstractNumId w:val="13"/>
  </w:num>
  <w:num w:numId="32" w16cid:durableId="2086998701">
    <w:abstractNumId w:val="13"/>
  </w:num>
  <w:num w:numId="33" w16cid:durableId="249462331">
    <w:abstractNumId w:val="13"/>
  </w:num>
  <w:num w:numId="34" w16cid:durableId="233901660">
    <w:abstractNumId w:val="13"/>
  </w:num>
  <w:num w:numId="35" w16cid:durableId="1114979012">
    <w:abstractNumId w:val="13"/>
  </w:num>
  <w:num w:numId="36" w16cid:durableId="1902326069">
    <w:abstractNumId w:val="13"/>
  </w:num>
  <w:num w:numId="37" w16cid:durableId="1547450880">
    <w:abstractNumId w:val="13"/>
  </w:num>
  <w:num w:numId="38" w16cid:durableId="2141605722">
    <w:abstractNumId w:val="10"/>
  </w:num>
  <w:num w:numId="39" w16cid:durableId="283972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A2NDMxMzU1MTM0MTRS0lEKTi0uzszPAykwqgUAq6KN8iwAAAA="/>
  </w:docVars>
  <w:rsids>
    <w:rsidRoot w:val="001377E8"/>
    <w:rsid w:val="00002B75"/>
    <w:rsid w:val="0000432B"/>
    <w:rsid w:val="00007D7D"/>
    <w:rsid w:val="00012B80"/>
    <w:rsid w:val="00013B34"/>
    <w:rsid w:val="00013BE2"/>
    <w:rsid w:val="00014A46"/>
    <w:rsid w:val="00014B7C"/>
    <w:rsid w:val="00016302"/>
    <w:rsid w:val="00017700"/>
    <w:rsid w:val="00020A76"/>
    <w:rsid w:val="00021272"/>
    <w:rsid w:val="00022458"/>
    <w:rsid w:val="00024F37"/>
    <w:rsid w:val="00026343"/>
    <w:rsid w:val="00030C7B"/>
    <w:rsid w:val="000311C5"/>
    <w:rsid w:val="00031CC2"/>
    <w:rsid w:val="000322FF"/>
    <w:rsid w:val="000328C2"/>
    <w:rsid w:val="000334D7"/>
    <w:rsid w:val="00033DBE"/>
    <w:rsid w:val="00035431"/>
    <w:rsid w:val="000355E1"/>
    <w:rsid w:val="00035E37"/>
    <w:rsid w:val="00037BAB"/>
    <w:rsid w:val="00037D97"/>
    <w:rsid w:val="00041A66"/>
    <w:rsid w:val="000424DD"/>
    <w:rsid w:val="00042DB7"/>
    <w:rsid w:val="00042E66"/>
    <w:rsid w:val="0004323E"/>
    <w:rsid w:val="0004407D"/>
    <w:rsid w:val="0004473C"/>
    <w:rsid w:val="00046A87"/>
    <w:rsid w:val="000517FE"/>
    <w:rsid w:val="000534E2"/>
    <w:rsid w:val="000548FE"/>
    <w:rsid w:val="00054BC4"/>
    <w:rsid w:val="000567C3"/>
    <w:rsid w:val="000572E3"/>
    <w:rsid w:val="000620FA"/>
    <w:rsid w:val="000627A0"/>
    <w:rsid w:val="00063005"/>
    <w:rsid w:val="000633E5"/>
    <w:rsid w:val="00064ACA"/>
    <w:rsid w:val="0006514E"/>
    <w:rsid w:val="00065887"/>
    <w:rsid w:val="00070091"/>
    <w:rsid w:val="00071BB7"/>
    <w:rsid w:val="00075502"/>
    <w:rsid w:val="000777DF"/>
    <w:rsid w:val="00077AB1"/>
    <w:rsid w:val="000814B5"/>
    <w:rsid w:val="000868B9"/>
    <w:rsid w:val="00087A69"/>
    <w:rsid w:val="00091921"/>
    <w:rsid w:val="00095120"/>
    <w:rsid w:val="000957FF"/>
    <w:rsid w:val="00096503"/>
    <w:rsid w:val="00096F08"/>
    <w:rsid w:val="000A17B9"/>
    <w:rsid w:val="000A30C5"/>
    <w:rsid w:val="000A5590"/>
    <w:rsid w:val="000A5839"/>
    <w:rsid w:val="000A5BA2"/>
    <w:rsid w:val="000A62A0"/>
    <w:rsid w:val="000B0778"/>
    <w:rsid w:val="000B0906"/>
    <w:rsid w:val="000B1011"/>
    <w:rsid w:val="000B2A96"/>
    <w:rsid w:val="000B559C"/>
    <w:rsid w:val="000B678E"/>
    <w:rsid w:val="000B70E2"/>
    <w:rsid w:val="000C0DFE"/>
    <w:rsid w:val="000C213F"/>
    <w:rsid w:val="000C26C3"/>
    <w:rsid w:val="000C5672"/>
    <w:rsid w:val="000C6056"/>
    <w:rsid w:val="000C62F2"/>
    <w:rsid w:val="000C6C7E"/>
    <w:rsid w:val="000C6E17"/>
    <w:rsid w:val="000D0499"/>
    <w:rsid w:val="000D0E52"/>
    <w:rsid w:val="000D21BD"/>
    <w:rsid w:val="000D3840"/>
    <w:rsid w:val="000D63CC"/>
    <w:rsid w:val="000D7D86"/>
    <w:rsid w:val="000E2055"/>
    <w:rsid w:val="000E2B85"/>
    <w:rsid w:val="000E3117"/>
    <w:rsid w:val="000E402F"/>
    <w:rsid w:val="000E471D"/>
    <w:rsid w:val="000E4BCE"/>
    <w:rsid w:val="000E4DDA"/>
    <w:rsid w:val="000E52F5"/>
    <w:rsid w:val="000E6630"/>
    <w:rsid w:val="000E7D1A"/>
    <w:rsid w:val="000F069E"/>
    <w:rsid w:val="000F36FD"/>
    <w:rsid w:val="000F4530"/>
    <w:rsid w:val="000F47C5"/>
    <w:rsid w:val="000F4B99"/>
    <w:rsid w:val="000F6006"/>
    <w:rsid w:val="000F734F"/>
    <w:rsid w:val="000F7908"/>
    <w:rsid w:val="001005B5"/>
    <w:rsid w:val="00100D0E"/>
    <w:rsid w:val="001030B4"/>
    <w:rsid w:val="0010311E"/>
    <w:rsid w:val="0010369A"/>
    <w:rsid w:val="00107309"/>
    <w:rsid w:val="00112E02"/>
    <w:rsid w:val="00113FA0"/>
    <w:rsid w:val="00114E60"/>
    <w:rsid w:val="00117357"/>
    <w:rsid w:val="001200E7"/>
    <w:rsid w:val="00120BAB"/>
    <w:rsid w:val="00120E98"/>
    <w:rsid w:val="00122ABB"/>
    <w:rsid w:val="00123C66"/>
    <w:rsid w:val="00126984"/>
    <w:rsid w:val="00131F8D"/>
    <w:rsid w:val="00133535"/>
    <w:rsid w:val="001337FA"/>
    <w:rsid w:val="0013409F"/>
    <w:rsid w:val="001341C3"/>
    <w:rsid w:val="001341F8"/>
    <w:rsid w:val="001377E8"/>
    <w:rsid w:val="00137F12"/>
    <w:rsid w:val="00141BB9"/>
    <w:rsid w:val="00143AB4"/>
    <w:rsid w:val="00143BDB"/>
    <w:rsid w:val="0014623C"/>
    <w:rsid w:val="001463A9"/>
    <w:rsid w:val="00146F5D"/>
    <w:rsid w:val="00147132"/>
    <w:rsid w:val="0014758D"/>
    <w:rsid w:val="00147FF7"/>
    <w:rsid w:val="001505A9"/>
    <w:rsid w:val="001505D4"/>
    <w:rsid w:val="0015076E"/>
    <w:rsid w:val="001553F2"/>
    <w:rsid w:val="00155ACE"/>
    <w:rsid w:val="00156B61"/>
    <w:rsid w:val="00160115"/>
    <w:rsid w:val="001610C6"/>
    <w:rsid w:val="00164023"/>
    <w:rsid w:val="00164126"/>
    <w:rsid w:val="001641AE"/>
    <w:rsid w:val="00165B9A"/>
    <w:rsid w:val="00165E2F"/>
    <w:rsid w:val="001661CC"/>
    <w:rsid w:val="0016734F"/>
    <w:rsid w:val="001710B4"/>
    <w:rsid w:val="0017166E"/>
    <w:rsid w:val="00171DDE"/>
    <w:rsid w:val="001721D5"/>
    <w:rsid w:val="00175CD3"/>
    <w:rsid w:val="00177E8C"/>
    <w:rsid w:val="00180B71"/>
    <w:rsid w:val="00180B7A"/>
    <w:rsid w:val="00181FF4"/>
    <w:rsid w:val="00182138"/>
    <w:rsid w:val="001825FF"/>
    <w:rsid w:val="0018383C"/>
    <w:rsid w:val="00184334"/>
    <w:rsid w:val="0018554F"/>
    <w:rsid w:val="00185903"/>
    <w:rsid w:val="0018691C"/>
    <w:rsid w:val="00187149"/>
    <w:rsid w:val="0019061D"/>
    <w:rsid w:val="00190922"/>
    <w:rsid w:val="00190A4A"/>
    <w:rsid w:val="00190F46"/>
    <w:rsid w:val="00192CF1"/>
    <w:rsid w:val="00193C8E"/>
    <w:rsid w:val="00194737"/>
    <w:rsid w:val="00195454"/>
    <w:rsid w:val="00196A14"/>
    <w:rsid w:val="001A1EA7"/>
    <w:rsid w:val="001A1FBA"/>
    <w:rsid w:val="001A2438"/>
    <w:rsid w:val="001A5C0B"/>
    <w:rsid w:val="001A67D6"/>
    <w:rsid w:val="001B0027"/>
    <w:rsid w:val="001B0C64"/>
    <w:rsid w:val="001B0E4A"/>
    <w:rsid w:val="001B2058"/>
    <w:rsid w:val="001B25BD"/>
    <w:rsid w:val="001B3019"/>
    <w:rsid w:val="001B46F2"/>
    <w:rsid w:val="001C2162"/>
    <w:rsid w:val="001C3689"/>
    <w:rsid w:val="001C4AB3"/>
    <w:rsid w:val="001C5086"/>
    <w:rsid w:val="001C68A5"/>
    <w:rsid w:val="001D62F3"/>
    <w:rsid w:val="001D746B"/>
    <w:rsid w:val="001D768D"/>
    <w:rsid w:val="001D7EC9"/>
    <w:rsid w:val="001E193D"/>
    <w:rsid w:val="001E285B"/>
    <w:rsid w:val="001E38F6"/>
    <w:rsid w:val="001E3C1B"/>
    <w:rsid w:val="001E650E"/>
    <w:rsid w:val="001E6E3F"/>
    <w:rsid w:val="001F0AFF"/>
    <w:rsid w:val="001F40F9"/>
    <w:rsid w:val="001F4CA1"/>
    <w:rsid w:val="001F4D04"/>
    <w:rsid w:val="001F622C"/>
    <w:rsid w:val="001F7580"/>
    <w:rsid w:val="001F7A7C"/>
    <w:rsid w:val="0020300D"/>
    <w:rsid w:val="00204AAD"/>
    <w:rsid w:val="00205146"/>
    <w:rsid w:val="0020521D"/>
    <w:rsid w:val="002066D0"/>
    <w:rsid w:val="00211743"/>
    <w:rsid w:val="002137DE"/>
    <w:rsid w:val="0021387C"/>
    <w:rsid w:val="00215FD6"/>
    <w:rsid w:val="002167B2"/>
    <w:rsid w:val="00220254"/>
    <w:rsid w:val="00221649"/>
    <w:rsid w:val="0022234E"/>
    <w:rsid w:val="00222621"/>
    <w:rsid w:val="00222CCB"/>
    <w:rsid w:val="00222E14"/>
    <w:rsid w:val="00223011"/>
    <w:rsid w:val="00223F4B"/>
    <w:rsid w:val="00227B6F"/>
    <w:rsid w:val="00230495"/>
    <w:rsid w:val="00231653"/>
    <w:rsid w:val="00231C01"/>
    <w:rsid w:val="00231DE1"/>
    <w:rsid w:val="00232FA9"/>
    <w:rsid w:val="0023300B"/>
    <w:rsid w:val="002331C8"/>
    <w:rsid w:val="00233EC8"/>
    <w:rsid w:val="00234AF3"/>
    <w:rsid w:val="00234F5E"/>
    <w:rsid w:val="0023501A"/>
    <w:rsid w:val="00235E89"/>
    <w:rsid w:val="00235F94"/>
    <w:rsid w:val="0023666B"/>
    <w:rsid w:val="00236A82"/>
    <w:rsid w:val="00236D44"/>
    <w:rsid w:val="00236E22"/>
    <w:rsid w:val="002400A7"/>
    <w:rsid w:val="0024132F"/>
    <w:rsid w:val="0024214A"/>
    <w:rsid w:val="00243B90"/>
    <w:rsid w:val="0024455B"/>
    <w:rsid w:val="00244D0E"/>
    <w:rsid w:val="0024506F"/>
    <w:rsid w:val="002510C3"/>
    <w:rsid w:val="002527FA"/>
    <w:rsid w:val="002537BC"/>
    <w:rsid w:val="00253853"/>
    <w:rsid w:val="0025498E"/>
    <w:rsid w:val="0025744E"/>
    <w:rsid w:val="00257FC6"/>
    <w:rsid w:val="0026029B"/>
    <w:rsid w:val="002616DA"/>
    <w:rsid w:val="002623C9"/>
    <w:rsid w:val="00262B03"/>
    <w:rsid w:val="00263C34"/>
    <w:rsid w:val="00264E39"/>
    <w:rsid w:val="00264F92"/>
    <w:rsid w:val="00266F64"/>
    <w:rsid w:val="0026788A"/>
    <w:rsid w:val="00267929"/>
    <w:rsid w:val="00267B9A"/>
    <w:rsid w:val="002729B7"/>
    <w:rsid w:val="00272F6B"/>
    <w:rsid w:val="0027583F"/>
    <w:rsid w:val="00276BBD"/>
    <w:rsid w:val="00276F8D"/>
    <w:rsid w:val="00277A5B"/>
    <w:rsid w:val="0028058A"/>
    <w:rsid w:val="00280CDF"/>
    <w:rsid w:val="00280FEF"/>
    <w:rsid w:val="00281EE3"/>
    <w:rsid w:val="002822F0"/>
    <w:rsid w:val="0028738D"/>
    <w:rsid w:val="002875EB"/>
    <w:rsid w:val="00290010"/>
    <w:rsid w:val="00290A9B"/>
    <w:rsid w:val="002918A7"/>
    <w:rsid w:val="002922B4"/>
    <w:rsid w:val="00292E58"/>
    <w:rsid w:val="002930B5"/>
    <w:rsid w:val="00293BCD"/>
    <w:rsid w:val="00295C56"/>
    <w:rsid w:val="002A083F"/>
    <w:rsid w:val="002A43ED"/>
    <w:rsid w:val="002A71ED"/>
    <w:rsid w:val="002B3427"/>
    <w:rsid w:val="002B491E"/>
    <w:rsid w:val="002B5513"/>
    <w:rsid w:val="002B6398"/>
    <w:rsid w:val="002B6476"/>
    <w:rsid w:val="002B65B0"/>
    <w:rsid w:val="002B670F"/>
    <w:rsid w:val="002B6734"/>
    <w:rsid w:val="002B6DAB"/>
    <w:rsid w:val="002B6DB9"/>
    <w:rsid w:val="002B6E34"/>
    <w:rsid w:val="002B72E8"/>
    <w:rsid w:val="002B75A8"/>
    <w:rsid w:val="002C1FD8"/>
    <w:rsid w:val="002C44ED"/>
    <w:rsid w:val="002C731E"/>
    <w:rsid w:val="002D134A"/>
    <w:rsid w:val="002D2931"/>
    <w:rsid w:val="002D414A"/>
    <w:rsid w:val="002D4584"/>
    <w:rsid w:val="002D632D"/>
    <w:rsid w:val="002D6730"/>
    <w:rsid w:val="002D72E3"/>
    <w:rsid w:val="002E03B3"/>
    <w:rsid w:val="002E05AE"/>
    <w:rsid w:val="002E08D8"/>
    <w:rsid w:val="002E0F01"/>
    <w:rsid w:val="002E0F1A"/>
    <w:rsid w:val="002E0F8F"/>
    <w:rsid w:val="002E26C0"/>
    <w:rsid w:val="002E2C95"/>
    <w:rsid w:val="002E5FC9"/>
    <w:rsid w:val="002E76AC"/>
    <w:rsid w:val="002F0371"/>
    <w:rsid w:val="002F08A2"/>
    <w:rsid w:val="002F13C2"/>
    <w:rsid w:val="002F1A8A"/>
    <w:rsid w:val="002F1FA4"/>
    <w:rsid w:val="002F401F"/>
    <w:rsid w:val="002F5428"/>
    <w:rsid w:val="002F5C1C"/>
    <w:rsid w:val="002F5FF1"/>
    <w:rsid w:val="002F6ACB"/>
    <w:rsid w:val="002F7AB0"/>
    <w:rsid w:val="002F7F89"/>
    <w:rsid w:val="00301303"/>
    <w:rsid w:val="003019B7"/>
    <w:rsid w:val="00301DE6"/>
    <w:rsid w:val="003026D8"/>
    <w:rsid w:val="00302A9F"/>
    <w:rsid w:val="003046B5"/>
    <w:rsid w:val="00305053"/>
    <w:rsid w:val="003113D8"/>
    <w:rsid w:val="00312898"/>
    <w:rsid w:val="00313C5B"/>
    <w:rsid w:val="00315E3F"/>
    <w:rsid w:val="003167F0"/>
    <w:rsid w:val="003178D2"/>
    <w:rsid w:val="00317DD7"/>
    <w:rsid w:val="0032037F"/>
    <w:rsid w:val="003247E5"/>
    <w:rsid w:val="00324988"/>
    <w:rsid w:val="003301CD"/>
    <w:rsid w:val="00330CDE"/>
    <w:rsid w:val="00332EE0"/>
    <w:rsid w:val="0033304F"/>
    <w:rsid w:val="00333513"/>
    <w:rsid w:val="00333F20"/>
    <w:rsid w:val="00334563"/>
    <w:rsid w:val="00335CF7"/>
    <w:rsid w:val="00337417"/>
    <w:rsid w:val="0033764A"/>
    <w:rsid w:val="00337D91"/>
    <w:rsid w:val="00337EC7"/>
    <w:rsid w:val="003419C7"/>
    <w:rsid w:val="00341BAA"/>
    <w:rsid w:val="003428FC"/>
    <w:rsid w:val="0034296F"/>
    <w:rsid w:val="00344AB3"/>
    <w:rsid w:val="00347969"/>
    <w:rsid w:val="00347D3D"/>
    <w:rsid w:val="00350308"/>
    <w:rsid w:val="00350CC7"/>
    <w:rsid w:val="00351C5A"/>
    <w:rsid w:val="00351DB3"/>
    <w:rsid w:val="00352922"/>
    <w:rsid w:val="0035444E"/>
    <w:rsid w:val="00354F96"/>
    <w:rsid w:val="00357241"/>
    <w:rsid w:val="003613B4"/>
    <w:rsid w:val="0036254C"/>
    <w:rsid w:val="00363DE9"/>
    <w:rsid w:val="00363EAB"/>
    <w:rsid w:val="003647EA"/>
    <w:rsid w:val="00366473"/>
    <w:rsid w:val="00367D0A"/>
    <w:rsid w:val="00367DDE"/>
    <w:rsid w:val="00370071"/>
    <w:rsid w:val="003724F8"/>
    <w:rsid w:val="0037351E"/>
    <w:rsid w:val="00375AB2"/>
    <w:rsid w:val="0037721F"/>
    <w:rsid w:val="00377A48"/>
    <w:rsid w:val="00382C99"/>
    <w:rsid w:val="0038349D"/>
    <w:rsid w:val="0038440D"/>
    <w:rsid w:val="0038545A"/>
    <w:rsid w:val="003858D7"/>
    <w:rsid w:val="00385F4D"/>
    <w:rsid w:val="00386933"/>
    <w:rsid w:val="00387F95"/>
    <w:rsid w:val="00390F4B"/>
    <w:rsid w:val="003917E6"/>
    <w:rsid w:val="00392820"/>
    <w:rsid w:val="00393839"/>
    <w:rsid w:val="00393C9D"/>
    <w:rsid w:val="00395975"/>
    <w:rsid w:val="00395B6A"/>
    <w:rsid w:val="00396CA0"/>
    <w:rsid w:val="003970A0"/>
    <w:rsid w:val="00397CEC"/>
    <w:rsid w:val="003A008D"/>
    <w:rsid w:val="003A0C2C"/>
    <w:rsid w:val="003A37F5"/>
    <w:rsid w:val="003A3BD9"/>
    <w:rsid w:val="003A6766"/>
    <w:rsid w:val="003A764F"/>
    <w:rsid w:val="003A7D54"/>
    <w:rsid w:val="003B07C7"/>
    <w:rsid w:val="003B3064"/>
    <w:rsid w:val="003B36D0"/>
    <w:rsid w:val="003B55DC"/>
    <w:rsid w:val="003B689F"/>
    <w:rsid w:val="003B6F03"/>
    <w:rsid w:val="003B7B2E"/>
    <w:rsid w:val="003C026E"/>
    <w:rsid w:val="003C2863"/>
    <w:rsid w:val="003C339B"/>
    <w:rsid w:val="003C40D2"/>
    <w:rsid w:val="003C4AE6"/>
    <w:rsid w:val="003C6A2A"/>
    <w:rsid w:val="003D08D9"/>
    <w:rsid w:val="003D142F"/>
    <w:rsid w:val="003D187E"/>
    <w:rsid w:val="003D1A7B"/>
    <w:rsid w:val="003D1CF9"/>
    <w:rsid w:val="003D3CEF"/>
    <w:rsid w:val="003D6AF8"/>
    <w:rsid w:val="003D6C7A"/>
    <w:rsid w:val="003D7B19"/>
    <w:rsid w:val="003E00EF"/>
    <w:rsid w:val="003E09A8"/>
    <w:rsid w:val="003E0BBD"/>
    <w:rsid w:val="003E1703"/>
    <w:rsid w:val="003E7E20"/>
    <w:rsid w:val="003F0B0F"/>
    <w:rsid w:val="003F21C8"/>
    <w:rsid w:val="003F28B9"/>
    <w:rsid w:val="003F42EA"/>
    <w:rsid w:val="003F51C3"/>
    <w:rsid w:val="003F7D04"/>
    <w:rsid w:val="00400685"/>
    <w:rsid w:val="0040122B"/>
    <w:rsid w:val="0040178B"/>
    <w:rsid w:val="004050B8"/>
    <w:rsid w:val="0040562D"/>
    <w:rsid w:val="00405737"/>
    <w:rsid w:val="004062E6"/>
    <w:rsid w:val="004064D5"/>
    <w:rsid w:val="00407BF3"/>
    <w:rsid w:val="00412098"/>
    <w:rsid w:val="004124A1"/>
    <w:rsid w:val="00412ECF"/>
    <w:rsid w:val="004131CE"/>
    <w:rsid w:val="00417E20"/>
    <w:rsid w:val="00417ED4"/>
    <w:rsid w:val="00420687"/>
    <w:rsid w:val="00420996"/>
    <w:rsid w:val="00423416"/>
    <w:rsid w:val="00423D93"/>
    <w:rsid w:val="004248FA"/>
    <w:rsid w:val="004254FC"/>
    <w:rsid w:val="0042755D"/>
    <w:rsid w:val="004311C3"/>
    <w:rsid w:val="00431217"/>
    <w:rsid w:val="00432328"/>
    <w:rsid w:val="00434119"/>
    <w:rsid w:val="00434350"/>
    <w:rsid w:val="004346EB"/>
    <w:rsid w:val="004368DD"/>
    <w:rsid w:val="00440830"/>
    <w:rsid w:val="00441950"/>
    <w:rsid w:val="00442178"/>
    <w:rsid w:val="00444036"/>
    <w:rsid w:val="00444E4D"/>
    <w:rsid w:val="00445275"/>
    <w:rsid w:val="0044590D"/>
    <w:rsid w:val="00452CB4"/>
    <w:rsid w:val="00455F78"/>
    <w:rsid w:val="00457C22"/>
    <w:rsid w:val="0046327A"/>
    <w:rsid w:val="00463ABB"/>
    <w:rsid w:val="00463D8A"/>
    <w:rsid w:val="00463EBD"/>
    <w:rsid w:val="00466463"/>
    <w:rsid w:val="00466470"/>
    <w:rsid w:val="00466504"/>
    <w:rsid w:val="0046661D"/>
    <w:rsid w:val="00467FD4"/>
    <w:rsid w:val="004700A8"/>
    <w:rsid w:val="00470735"/>
    <w:rsid w:val="00473833"/>
    <w:rsid w:val="00476C78"/>
    <w:rsid w:val="0047729E"/>
    <w:rsid w:val="004774D4"/>
    <w:rsid w:val="00477866"/>
    <w:rsid w:val="00480E08"/>
    <w:rsid w:val="00481E41"/>
    <w:rsid w:val="00485304"/>
    <w:rsid w:val="004862E3"/>
    <w:rsid w:val="0048795C"/>
    <w:rsid w:val="00487F47"/>
    <w:rsid w:val="004903C5"/>
    <w:rsid w:val="0049101B"/>
    <w:rsid w:val="0049106B"/>
    <w:rsid w:val="00491B72"/>
    <w:rsid w:val="004930CA"/>
    <w:rsid w:val="00493603"/>
    <w:rsid w:val="00493F98"/>
    <w:rsid w:val="00494A5B"/>
    <w:rsid w:val="00495FE2"/>
    <w:rsid w:val="004976C7"/>
    <w:rsid w:val="00497FD0"/>
    <w:rsid w:val="004A0B27"/>
    <w:rsid w:val="004A1AC2"/>
    <w:rsid w:val="004A1BCF"/>
    <w:rsid w:val="004A4DE9"/>
    <w:rsid w:val="004A6D57"/>
    <w:rsid w:val="004A76D3"/>
    <w:rsid w:val="004B0164"/>
    <w:rsid w:val="004B15D0"/>
    <w:rsid w:val="004B18E5"/>
    <w:rsid w:val="004B1CA5"/>
    <w:rsid w:val="004B1D43"/>
    <w:rsid w:val="004B1EA0"/>
    <w:rsid w:val="004B263D"/>
    <w:rsid w:val="004B49C8"/>
    <w:rsid w:val="004B4E09"/>
    <w:rsid w:val="004B55C7"/>
    <w:rsid w:val="004B5F42"/>
    <w:rsid w:val="004B69A8"/>
    <w:rsid w:val="004B75F5"/>
    <w:rsid w:val="004B7DE8"/>
    <w:rsid w:val="004C0B25"/>
    <w:rsid w:val="004C0BB0"/>
    <w:rsid w:val="004C0C27"/>
    <w:rsid w:val="004C2EA5"/>
    <w:rsid w:val="004C4815"/>
    <w:rsid w:val="004C6F86"/>
    <w:rsid w:val="004C72ED"/>
    <w:rsid w:val="004D0ED4"/>
    <w:rsid w:val="004D1BE8"/>
    <w:rsid w:val="004D2128"/>
    <w:rsid w:val="004D25C8"/>
    <w:rsid w:val="004D2D9D"/>
    <w:rsid w:val="004D354F"/>
    <w:rsid w:val="004D3B05"/>
    <w:rsid w:val="004D4CBB"/>
    <w:rsid w:val="004D4D7D"/>
    <w:rsid w:val="004E29A0"/>
    <w:rsid w:val="004E2FE3"/>
    <w:rsid w:val="004F2468"/>
    <w:rsid w:val="004F2F7D"/>
    <w:rsid w:val="004F3290"/>
    <w:rsid w:val="004F3C0C"/>
    <w:rsid w:val="004F4CBE"/>
    <w:rsid w:val="004F5097"/>
    <w:rsid w:val="004F5758"/>
    <w:rsid w:val="00502733"/>
    <w:rsid w:val="005041D8"/>
    <w:rsid w:val="00504E80"/>
    <w:rsid w:val="005059F4"/>
    <w:rsid w:val="00506A91"/>
    <w:rsid w:val="00510D1E"/>
    <w:rsid w:val="00514ECB"/>
    <w:rsid w:val="00516A16"/>
    <w:rsid w:val="0051762D"/>
    <w:rsid w:val="00517FDD"/>
    <w:rsid w:val="00520127"/>
    <w:rsid w:val="00520E1D"/>
    <w:rsid w:val="00522DE9"/>
    <w:rsid w:val="00523936"/>
    <w:rsid w:val="00523A30"/>
    <w:rsid w:val="00523D8B"/>
    <w:rsid w:val="00527E0E"/>
    <w:rsid w:val="00530063"/>
    <w:rsid w:val="00531A10"/>
    <w:rsid w:val="0053401B"/>
    <w:rsid w:val="0053502D"/>
    <w:rsid w:val="00535B1C"/>
    <w:rsid w:val="00536190"/>
    <w:rsid w:val="00536872"/>
    <w:rsid w:val="00536A03"/>
    <w:rsid w:val="00540DB4"/>
    <w:rsid w:val="00540E98"/>
    <w:rsid w:val="0054162B"/>
    <w:rsid w:val="00541716"/>
    <w:rsid w:val="005433C7"/>
    <w:rsid w:val="00545309"/>
    <w:rsid w:val="00545482"/>
    <w:rsid w:val="005462B0"/>
    <w:rsid w:val="005462E7"/>
    <w:rsid w:val="00547597"/>
    <w:rsid w:val="00551B38"/>
    <w:rsid w:val="00554708"/>
    <w:rsid w:val="00554F28"/>
    <w:rsid w:val="00555E9D"/>
    <w:rsid w:val="005572B3"/>
    <w:rsid w:val="00557885"/>
    <w:rsid w:val="005578E9"/>
    <w:rsid w:val="005612DC"/>
    <w:rsid w:val="00561806"/>
    <w:rsid w:val="00561A32"/>
    <w:rsid w:val="00562DBF"/>
    <w:rsid w:val="00564117"/>
    <w:rsid w:val="00566B81"/>
    <w:rsid w:val="005675F4"/>
    <w:rsid w:val="00567B7C"/>
    <w:rsid w:val="00572C98"/>
    <w:rsid w:val="005730A7"/>
    <w:rsid w:val="005732F6"/>
    <w:rsid w:val="00573AF6"/>
    <w:rsid w:val="00574E08"/>
    <w:rsid w:val="005752A8"/>
    <w:rsid w:val="00575ABF"/>
    <w:rsid w:val="00575D38"/>
    <w:rsid w:val="005773C2"/>
    <w:rsid w:val="00582845"/>
    <w:rsid w:val="00582D33"/>
    <w:rsid w:val="00582D96"/>
    <w:rsid w:val="00584798"/>
    <w:rsid w:val="00584BA8"/>
    <w:rsid w:val="0058570E"/>
    <w:rsid w:val="00591668"/>
    <w:rsid w:val="00594FA0"/>
    <w:rsid w:val="00595632"/>
    <w:rsid w:val="00595949"/>
    <w:rsid w:val="00597A88"/>
    <w:rsid w:val="005A0901"/>
    <w:rsid w:val="005A2F91"/>
    <w:rsid w:val="005A3A93"/>
    <w:rsid w:val="005A46A2"/>
    <w:rsid w:val="005A4763"/>
    <w:rsid w:val="005A4EAF"/>
    <w:rsid w:val="005A5D7E"/>
    <w:rsid w:val="005A5E43"/>
    <w:rsid w:val="005B0AD4"/>
    <w:rsid w:val="005B19F0"/>
    <w:rsid w:val="005B4937"/>
    <w:rsid w:val="005B5A13"/>
    <w:rsid w:val="005B6F9B"/>
    <w:rsid w:val="005C1099"/>
    <w:rsid w:val="005C13D4"/>
    <w:rsid w:val="005C340C"/>
    <w:rsid w:val="005C3DFD"/>
    <w:rsid w:val="005D1BC4"/>
    <w:rsid w:val="005D50C9"/>
    <w:rsid w:val="005D5FE1"/>
    <w:rsid w:val="005D686B"/>
    <w:rsid w:val="005D708F"/>
    <w:rsid w:val="005E5BA7"/>
    <w:rsid w:val="005E5CCA"/>
    <w:rsid w:val="005E5EEB"/>
    <w:rsid w:val="005F003C"/>
    <w:rsid w:val="005F20CB"/>
    <w:rsid w:val="005F3F4D"/>
    <w:rsid w:val="005F7159"/>
    <w:rsid w:val="005F75C1"/>
    <w:rsid w:val="006013E5"/>
    <w:rsid w:val="00601639"/>
    <w:rsid w:val="0060229B"/>
    <w:rsid w:val="006030AC"/>
    <w:rsid w:val="006046EE"/>
    <w:rsid w:val="006048B3"/>
    <w:rsid w:val="00604B32"/>
    <w:rsid w:val="00605431"/>
    <w:rsid w:val="00606B71"/>
    <w:rsid w:val="00610136"/>
    <w:rsid w:val="00612BC3"/>
    <w:rsid w:val="00613C74"/>
    <w:rsid w:val="0061425A"/>
    <w:rsid w:val="006146C5"/>
    <w:rsid w:val="00615756"/>
    <w:rsid w:val="00615889"/>
    <w:rsid w:val="00616223"/>
    <w:rsid w:val="00617E90"/>
    <w:rsid w:val="00620180"/>
    <w:rsid w:val="00620743"/>
    <w:rsid w:val="00620BB3"/>
    <w:rsid w:val="00621BA7"/>
    <w:rsid w:val="00621BFE"/>
    <w:rsid w:val="0062219F"/>
    <w:rsid w:val="006236FE"/>
    <w:rsid w:val="00623863"/>
    <w:rsid w:val="006241DF"/>
    <w:rsid w:val="00625165"/>
    <w:rsid w:val="00625B1C"/>
    <w:rsid w:val="006263DF"/>
    <w:rsid w:val="0062673E"/>
    <w:rsid w:val="00626F4C"/>
    <w:rsid w:val="006300D3"/>
    <w:rsid w:val="006303FF"/>
    <w:rsid w:val="006304E2"/>
    <w:rsid w:val="00630DBA"/>
    <w:rsid w:val="0063194C"/>
    <w:rsid w:val="0063363B"/>
    <w:rsid w:val="0063412D"/>
    <w:rsid w:val="006373D3"/>
    <w:rsid w:val="00640D5C"/>
    <w:rsid w:val="00640FCF"/>
    <w:rsid w:val="0064579B"/>
    <w:rsid w:val="006465EB"/>
    <w:rsid w:val="00647D42"/>
    <w:rsid w:val="006501AC"/>
    <w:rsid w:val="00650793"/>
    <w:rsid w:val="0065190E"/>
    <w:rsid w:val="00651EB8"/>
    <w:rsid w:val="00652F9C"/>
    <w:rsid w:val="006551B1"/>
    <w:rsid w:val="00655C30"/>
    <w:rsid w:val="006579AE"/>
    <w:rsid w:val="00657A8E"/>
    <w:rsid w:val="00660959"/>
    <w:rsid w:val="00660F1F"/>
    <w:rsid w:val="00661E85"/>
    <w:rsid w:val="006623BA"/>
    <w:rsid w:val="00662BF1"/>
    <w:rsid w:val="00665162"/>
    <w:rsid w:val="0066579F"/>
    <w:rsid w:val="00666546"/>
    <w:rsid w:val="00667691"/>
    <w:rsid w:val="00671498"/>
    <w:rsid w:val="00673B01"/>
    <w:rsid w:val="00674293"/>
    <w:rsid w:val="00675430"/>
    <w:rsid w:val="00675BE9"/>
    <w:rsid w:val="00677648"/>
    <w:rsid w:val="00680E6A"/>
    <w:rsid w:val="006813C7"/>
    <w:rsid w:val="00683E71"/>
    <w:rsid w:val="00684034"/>
    <w:rsid w:val="00687058"/>
    <w:rsid w:val="00687C6A"/>
    <w:rsid w:val="006913DA"/>
    <w:rsid w:val="006914F0"/>
    <w:rsid w:val="00691F70"/>
    <w:rsid w:val="00692511"/>
    <w:rsid w:val="00692E7D"/>
    <w:rsid w:val="00693AC9"/>
    <w:rsid w:val="00694C34"/>
    <w:rsid w:val="0069599F"/>
    <w:rsid w:val="00697F9D"/>
    <w:rsid w:val="006A2CE5"/>
    <w:rsid w:val="006A5D16"/>
    <w:rsid w:val="006A703A"/>
    <w:rsid w:val="006A7689"/>
    <w:rsid w:val="006A7944"/>
    <w:rsid w:val="006B006E"/>
    <w:rsid w:val="006B2F9C"/>
    <w:rsid w:val="006B3D56"/>
    <w:rsid w:val="006B4508"/>
    <w:rsid w:val="006B484B"/>
    <w:rsid w:val="006B57FC"/>
    <w:rsid w:val="006B5BDB"/>
    <w:rsid w:val="006B6A48"/>
    <w:rsid w:val="006B7E84"/>
    <w:rsid w:val="006C0DA8"/>
    <w:rsid w:val="006C2ACE"/>
    <w:rsid w:val="006C4B3C"/>
    <w:rsid w:val="006C5E7A"/>
    <w:rsid w:val="006D0059"/>
    <w:rsid w:val="006D2664"/>
    <w:rsid w:val="006D2A8B"/>
    <w:rsid w:val="006D2ABC"/>
    <w:rsid w:val="006D40A9"/>
    <w:rsid w:val="006D69DF"/>
    <w:rsid w:val="006E360D"/>
    <w:rsid w:val="006E3D5B"/>
    <w:rsid w:val="006E49DD"/>
    <w:rsid w:val="006E50F2"/>
    <w:rsid w:val="006E69F2"/>
    <w:rsid w:val="006F31D1"/>
    <w:rsid w:val="006F395A"/>
    <w:rsid w:val="006F4F5A"/>
    <w:rsid w:val="006F4FD8"/>
    <w:rsid w:val="006F6B2B"/>
    <w:rsid w:val="00701049"/>
    <w:rsid w:val="00702125"/>
    <w:rsid w:val="0070216E"/>
    <w:rsid w:val="00703C0F"/>
    <w:rsid w:val="00703FF1"/>
    <w:rsid w:val="0070645C"/>
    <w:rsid w:val="00707FC3"/>
    <w:rsid w:val="007129EC"/>
    <w:rsid w:val="00713D8A"/>
    <w:rsid w:val="00714BF1"/>
    <w:rsid w:val="00715810"/>
    <w:rsid w:val="00715F18"/>
    <w:rsid w:val="00716DE5"/>
    <w:rsid w:val="0072102B"/>
    <w:rsid w:val="00721806"/>
    <w:rsid w:val="00722CCA"/>
    <w:rsid w:val="007244C8"/>
    <w:rsid w:val="0072499E"/>
    <w:rsid w:val="00724BAD"/>
    <w:rsid w:val="00725B5F"/>
    <w:rsid w:val="00726E50"/>
    <w:rsid w:val="00727655"/>
    <w:rsid w:val="00727931"/>
    <w:rsid w:val="00730133"/>
    <w:rsid w:val="007305AA"/>
    <w:rsid w:val="0073067F"/>
    <w:rsid w:val="00730863"/>
    <w:rsid w:val="00730D91"/>
    <w:rsid w:val="007337CA"/>
    <w:rsid w:val="007337FB"/>
    <w:rsid w:val="00734026"/>
    <w:rsid w:val="0073417F"/>
    <w:rsid w:val="007343A4"/>
    <w:rsid w:val="00734BA4"/>
    <w:rsid w:val="00735237"/>
    <w:rsid w:val="00743826"/>
    <w:rsid w:val="0074574D"/>
    <w:rsid w:val="007458CB"/>
    <w:rsid w:val="00746DD4"/>
    <w:rsid w:val="00747E8F"/>
    <w:rsid w:val="00751994"/>
    <w:rsid w:val="00751DB7"/>
    <w:rsid w:val="00753DBF"/>
    <w:rsid w:val="00754436"/>
    <w:rsid w:val="00754C9F"/>
    <w:rsid w:val="0075510A"/>
    <w:rsid w:val="00756CD0"/>
    <w:rsid w:val="00756E22"/>
    <w:rsid w:val="00761FB1"/>
    <w:rsid w:val="00762021"/>
    <w:rsid w:val="00762105"/>
    <w:rsid w:val="0076332C"/>
    <w:rsid w:val="00764719"/>
    <w:rsid w:val="007670CA"/>
    <w:rsid w:val="00767298"/>
    <w:rsid w:val="0076789F"/>
    <w:rsid w:val="00767ADC"/>
    <w:rsid w:val="00770275"/>
    <w:rsid w:val="00770C48"/>
    <w:rsid w:val="00771BD0"/>
    <w:rsid w:val="007722E8"/>
    <w:rsid w:val="00772D5A"/>
    <w:rsid w:val="00775DF9"/>
    <w:rsid w:val="00781156"/>
    <w:rsid w:val="00781386"/>
    <w:rsid w:val="00781E6F"/>
    <w:rsid w:val="00781ED8"/>
    <w:rsid w:val="00784C80"/>
    <w:rsid w:val="00786430"/>
    <w:rsid w:val="007871C8"/>
    <w:rsid w:val="007874DF"/>
    <w:rsid w:val="00787A81"/>
    <w:rsid w:val="00787A84"/>
    <w:rsid w:val="0079126B"/>
    <w:rsid w:val="007914F6"/>
    <w:rsid w:val="00793E49"/>
    <w:rsid w:val="007947D8"/>
    <w:rsid w:val="00797739"/>
    <w:rsid w:val="007A01F4"/>
    <w:rsid w:val="007A0593"/>
    <w:rsid w:val="007A2F83"/>
    <w:rsid w:val="007A5E9C"/>
    <w:rsid w:val="007B100E"/>
    <w:rsid w:val="007B1F25"/>
    <w:rsid w:val="007B2545"/>
    <w:rsid w:val="007B2692"/>
    <w:rsid w:val="007B26AC"/>
    <w:rsid w:val="007B3A17"/>
    <w:rsid w:val="007B4DFE"/>
    <w:rsid w:val="007B7665"/>
    <w:rsid w:val="007C1D38"/>
    <w:rsid w:val="007C1D3F"/>
    <w:rsid w:val="007C3A42"/>
    <w:rsid w:val="007C3F90"/>
    <w:rsid w:val="007C478C"/>
    <w:rsid w:val="007C4BCD"/>
    <w:rsid w:val="007C5C8B"/>
    <w:rsid w:val="007C71A1"/>
    <w:rsid w:val="007C7908"/>
    <w:rsid w:val="007D038B"/>
    <w:rsid w:val="007D2EB5"/>
    <w:rsid w:val="007D4717"/>
    <w:rsid w:val="007D4F52"/>
    <w:rsid w:val="007D52EA"/>
    <w:rsid w:val="007D7585"/>
    <w:rsid w:val="007D7D23"/>
    <w:rsid w:val="007E0145"/>
    <w:rsid w:val="007E1295"/>
    <w:rsid w:val="007E1A6C"/>
    <w:rsid w:val="007E4223"/>
    <w:rsid w:val="007E5492"/>
    <w:rsid w:val="007E56A5"/>
    <w:rsid w:val="007E5CC5"/>
    <w:rsid w:val="007E74A3"/>
    <w:rsid w:val="007E7502"/>
    <w:rsid w:val="007F08F6"/>
    <w:rsid w:val="007F5312"/>
    <w:rsid w:val="007F65F4"/>
    <w:rsid w:val="007F6A9E"/>
    <w:rsid w:val="00801305"/>
    <w:rsid w:val="008024C1"/>
    <w:rsid w:val="00802BC5"/>
    <w:rsid w:val="0080315F"/>
    <w:rsid w:val="0080431B"/>
    <w:rsid w:val="008049B8"/>
    <w:rsid w:val="0080526B"/>
    <w:rsid w:val="008060BA"/>
    <w:rsid w:val="00810B86"/>
    <w:rsid w:val="00811634"/>
    <w:rsid w:val="0081350B"/>
    <w:rsid w:val="008136D6"/>
    <w:rsid w:val="00813BE8"/>
    <w:rsid w:val="00813E7D"/>
    <w:rsid w:val="00815C85"/>
    <w:rsid w:val="00817C8B"/>
    <w:rsid w:val="00820BF9"/>
    <w:rsid w:val="0082183D"/>
    <w:rsid w:val="00821F98"/>
    <w:rsid w:val="00823707"/>
    <w:rsid w:val="00823A40"/>
    <w:rsid w:val="008242AA"/>
    <w:rsid w:val="00826AFC"/>
    <w:rsid w:val="00827931"/>
    <w:rsid w:val="00831D31"/>
    <w:rsid w:val="00832980"/>
    <w:rsid w:val="00832A92"/>
    <w:rsid w:val="00832C87"/>
    <w:rsid w:val="0083398C"/>
    <w:rsid w:val="00833EE9"/>
    <w:rsid w:val="00834408"/>
    <w:rsid w:val="008354A3"/>
    <w:rsid w:val="00836CA4"/>
    <w:rsid w:val="00837E3E"/>
    <w:rsid w:val="00840683"/>
    <w:rsid w:val="00842088"/>
    <w:rsid w:val="00845ABE"/>
    <w:rsid w:val="00847F92"/>
    <w:rsid w:val="00850A31"/>
    <w:rsid w:val="00853F65"/>
    <w:rsid w:val="00854995"/>
    <w:rsid w:val="00854C30"/>
    <w:rsid w:val="00854C7C"/>
    <w:rsid w:val="008559E4"/>
    <w:rsid w:val="00855AB9"/>
    <w:rsid w:val="0085645B"/>
    <w:rsid w:val="008602DF"/>
    <w:rsid w:val="00861390"/>
    <w:rsid w:val="0086157B"/>
    <w:rsid w:val="00861CB8"/>
    <w:rsid w:val="008627EA"/>
    <w:rsid w:val="008631E2"/>
    <w:rsid w:val="00863A08"/>
    <w:rsid w:val="00863AFE"/>
    <w:rsid w:val="008652A2"/>
    <w:rsid w:val="008676DF"/>
    <w:rsid w:val="0087013E"/>
    <w:rsid w:val="00870EC2"/>
    <w:rsid w:val="0087221A"/>
    <w:rsid w:val="00872359"/>
    <w:rsid w:val="00872DA7"/>
    <w:rsid w:val="0087486E"/>
    <w:rsid w:val="008756A1"/>
    <w:rsid w:val="00876D25"/>
    <w:rsid w:val="00877119"/>
    <w:rsid w:val="00877F4D"/>
    <w:rsid w:val="00880364"/>
    <w:rsid w:val="0088195E"/>
    <w:rsid w:val="00881C89"/>
    <w:rsid w:val="00885601"/>
    <w:rsid w:val="00885F30"/>
    <w:rsid w:val="0088723E"/>
    <w:rsid w:val="008939E0"/>
    <w:rsid w:val="00895996"/>
    <w:rsid w:val="00896232"/>
    <w:rsid w:val="0089752C"/>
    <w:rsid w:val="008A0477"/>
    <w:rsid w:val="008A142E"/>
    <w:rsid w:val="008A1981"/>
    <w:rsid w:val="008A48F4"/>
    <w:rsid w:val="008A56B9"/>
    <w:rsid w:val="008A6171"/>
    <w:rsid w:val="008B21BC"/>
    <w:rsid w:val="008B51A9"/>
    <w:rsid w:val="008B5DD4"/>
    <w:rsid w:val="008B7F23"/>
    <w:rsid w:val="008C0FE6"/>
    <w:rsid w:val="008C1BD9"/>
    <w:rsid w:val="008C3088"/>
    <w:rsid w:val="008C359F"/>
    <w:rsid w:val="008C45B1"/>
    <w:rsid w:val="008C6044"/>
    <w:rsid w:val="008C7F01"/>
    <w:rsid w:val="008D0788"/>
    <w:rsid w:val="008D228E"/>
    <w:rsid w:val="008D3E4B"/>
    <w:rsid w:val="008E155A"/>
    <w:rsid w:val="008E2B7E"/>
    <w:rsid w:val="008E73CC"/>
    <w:rsid w:val="008E7982"/>
    <w:rsid w:val="008E7A5C"/>
    <w:rsid w:val="008F0504"/>
    <w:rsid w:val="008F08FE"/>
    <w:rsid w:val="008F09D7"/>
    <w:rsid w:val="008F0CAE"/>
    <w:rsid w:val="008F0E10"/>
    <w:rsid w:val="008F108F"/>
    <w:rsid w:val="008F18D0"/>
    <w:rsid w:val="008F2705"/>
    <w:rsid w:val="008F5412"/>
    <w:rsid w:val="008F583A"/>
    <w:rsid w:val="008F7CD8"/>
    <w:rsid w:val="008F7F8F"/>
    <w:rsid w:val="00901A0E"/>
    <w:rsid w:val="009028AD"/>
    <w:rsid w:val="0090474C"/>
    <w:rsid w:val="00905494"/>
    <w:rsid w:val="00905A9C"/>
    <w:rsid w:val="009075BD"/>
    <w:rsid w:val="00907775"/>
    <w:rsid w:val="00910B21"/>
    <w:rsid w:val="00911A6D"/>
    <w:rsid w:val="009128ED"/>
    <w:rsid w:val="00912E48"/>
    <w:rsid w:val="009148B2"/>
    <w:rsid w:val="0091702D"/>
    <w:rsid w:val="009216A6"/>
    <w:rsid w:val="00921D4C"/>
    <w:rsid w:val="00923CCD"/>
    <w:rsid w:val="00924EDB"/>
    <w:rsid w:val="009253B4"/>
    <w:rsid w:val="00930845"/>
    <w:rsid w:val="00930C80"/>
    <w:rsid w:val="009343F8"/>
    <w:rsid w:val="00937457"/>
    <w:rsid w:val="00940C9B"/>
    <w:rsid w:val="00941825"/>
    <w:rsid w:val="009431A5"/>
    <w:rsid w:val="009447F3"/>
    <w:rsid w:val="009527B2"/>
    <w:rsid w:val="00954EDA"/>
    <w:rsid w:val="00960471"/>
    <w:rsid w:val="00962263"/>
    <w:rsid w:val="00962C21"/>
    <w:rsid w:val="00963F28"/>
    <w:rsid w:val="009640B5"/>
    <w:rsid w:val="00964528"/>
    <w:rsid w:val="0096623D"/>
    <w:rsid w:val="009663F8"/>
    <w:rsid w:val="00966944"/>
    <w:rsid w:val="00966B70"/>
    <w:rsid w:val="009678DE"/>
    <w:rsid w:val="00967D59"/>
    <w:rsid w:val="00967FA3"/>
    <w:rsid w:val="00970EE8"/>
    <w:rsid w:val="009719CD"/>
    <w:rsid w:val="0097415F"/>
    <w:rsid w:val="00974E1E"/>
    <w:rsid w:val="00981FB4"/>
    <w:rsid w:val="0098448A"/>
    <w:rsid w:val="00984AA7"/>
    <w:rsid w:val="009906D1"/>
    <w:rsid w:val="00992B84"/>
    <w:rsid w:val="00992CE2"/>
    <w:rsid w:val="00992D2D"/>
    <w:rsid w:val="00993488"/>
    <w:rsid w:val="009938C7"/>
    <w:rsid w:val="00993C83"/>
    <w:rsid w:val="009946D1"/>
    <w:rsid w:val="00994E50"/>
    <w:rsid w:val="0099581D"/>
    <w:rsid w:val="009967CC"/>
    <w:rsid w:val="00997351"/>
    <w:rsid w:val="00997977"/>
    <w:rsid w:val="009A077B"/>
    <w:rsid w:val="009A2428"/>
    <w:rsid w:val="009A28C5"/>
    <w:rsid w:val="009A6016"/>
    <w:rsid w:val="009A667B"/>
    <w:rsid w:val="009A7D90"/>
    <w:rsid w:val="009B068E"/>
    <w:rsid w:val="009B1808"/>
    <w:rsid w:val="009B1D34"/>
    <w:rsid w:val="009B312D"/>
    <w:rsid w:val="009B5FD9"/>
    <w:rsid w:val="009B69EA"/>
    <w:rsid w:val="009C176B"/>
    <w:rsid w:val="009C2275"/>
    <w:rsid w:val="009C2F64"/>
    <w:rsid w:val="009C3D8F"/>
    <w:rsid w:val="009C41B9"/>
    <w:rsid w:val="009C4DF9"/>
    <w:rsid w:val="009D1A68"/>
    <w:rsid w:val="009D22AD"/>
    <w:rsid w:val="009D536E"/>
    <w:rsid w:val="009E3449"/>
    <w:rsid w:val="009E39C3"/>
    <w:rsid w:val="009F0A63"/>
    <w:rsid w:val="009F372A"/>
    <w:rsid w:val="009F73F6"/>
    <w:rsid w:val="009F7A32"/>
    <w:rsid w:val="009F7EE9"/>
    <w:rsid w:val="00A00B93"/>
    <w:rsid w:val="00A00DF6"/>
    <w:rsid w:val="00A011AE"/>
    <w:rsid w:val="00A02743"/>
    <w:rsid w:val="00A04949"/>
    <w:rsid w:val="00A05710"/>
    <w:rsid w:val="00A05C76"/>
    <w:rsid w:val="00A05D82"/>
    <w:rsid w:val="00A074A7"/>
    <w:rsid w:val="00A10366"/>
    <w:rsid w:val="00A10C42"/>
    <w:rsid w:val="00A1192E"/>
    <w:rsid w:val="00A16213"/>
    <w:rsid w:val="00A16B07"/>
    <w:rsid w:val="00A16EB1"/>
    <w:rsid w:val="00A20600"/>
    <w:rsid w:val="00A20E46"/>
    <w:rsid w:val="00A21777"/>
    <w:rsid w:val="00A24127"/>
    <w:rsid w:val="00A2525E"/>
    <w:rsid w:val="00A32552"/>
    <w:rsid w:val="00A422AB"/>
    <w:rsid w:val="00A43016"/>
    <w:rsid w:val="00A44251"/>
    <w:rsid w:val="00A459E3"/>
    <w:rsid w:val="00A47604"/>
    <w:rsid w:val="00A4787A"/>
    <w:rsid w:val="00A50E40"/>
    <w:rsid w:val="00A5144A"/>
    <w:rsid w:val="00A53B41"/>
    <w:rsid w:val="00A54DB9"/>
    <w:rsid w:val="00A5548A"/>
    <w:rsid w:val="00A55E2D"/>
    <w:rsid w:val="00A56940"/>
    <w:rsid w:val="00A56BE1"/>
    <w:rsid w:val="00A6064F"/>
    <w:rsid w:val="00A6170C"/>
    <w:rsid w:val="00A6185D"/>
    <w:rsid w:val="00A64116"/>
    <w:rsid w:val="00A660FC"/>
    <w:rsid w:val="00A67C12"/>
    <w:rsid w:val="00A70994"/>
    <w:rsid w:val="00A728E5"/>
    <w:rsid w:val="00A75A82"/>
    <w:rsid w:val="00A8096F"/>
    <w:rsid w:val="00A81F8A"/>
    <w:rsid w:val="00A84436"/>
    <w:rsid w:val="00A844AD"/>
    <w:rsid w:val="00A854A4"/>
    <w:rsid w:val="00A930EC"/>
    <w:rsid w:val="00A94F71"/>
    <w:rsid w:val="00A95736"/>
    <w:rsid w:val="00A96F1E"/>
    <w:rsid w:val="00AA3C36"/>
    <w:rsid w:val="00AA46C1"/>
    <w:rsid w:val="00AA7756"/>
    <w:rsid w:val="00AB1504"/>
    <w:rsid w:val="00AB1C75"/>
    <w:rsid w:val="00AB263A"/>
    <w:rsid w:val="00AB2811"/>
    <w:rsid w:val="00AB3D98"/>
    <w:rsid w:val="00AB4848"/>
    <w:rsid w:val="00AB50DC"/>
    <w:rsid w:val="00AB5312"/>
    <w:rsid w:val="00AB6D1A"/>
    <w:rsid w:val="00AB7052"/>
    <w:rsid w:val="00AC01A7"/>
    <w:rsid w:val="00AC1C03"/>
    <w:rsid w:val="00AC2F0C"/>
    <w:rsid w:val="00AC4DE3"/>
    <w:rsid w:val="00AC56B2"/>
    <w:rsid w:val="00AC6A03"/>
    <w:rsid w:val="00AD3103"/>
    <w:rsid w:val="00AD561A"/>
    <w:rsid w:val="00AD7275"/>
    <w:rsid w:val="00AD7772"/>
    <w:rsid w:val="00AD78E3"/>
    <w:rsid w:val="00AE112E"/>
    <w:rsid w:val="00AE517A"/>
    <w:rsid w:val="00AE5BB3"/>
    <w:rsid w:val="00AF10AD"/>
    <w:rsid w:val="00AF2B47"/>
    <w:rsid w:val="00AF3AC9"/>
    <w:rsid w:val="00AF4B57"/>
    <w:rsid w:val="00AF578E"/>
    <w:rsid w:val="00AF6310"/>
    <w:rsid w:val="00AF7007"/>
    <w:rsid w:val="00B01162"/>
    <w:rsid w:val="00B01694"/>
    <w:rsid w:val="00B018F0"/>
    <w:rsid w:val="00B01BDD"/>
    <w:rsid w:val="00B02AF6"/>
    <w:rsid w:val="00B03EAE"/>
    <w:rsid w:val="00B0475D"/>
    <w:rsid w:val="00B04E19"/>
    <w:rsid w:val="00B07D25"/>
    <w:rsid w:val="00B13E64"/>
    <w:rsid w:val="00B145D2"/>
    <w:rsid w:val="00B15DD1"/>
    <w:rsid w:val="00B161B5"/>
    <w:rsid w:val="00B20109"/>
    <w:rsid w:val="00B2080C"/>
    <w:rsid w:val="00B23556"/>
    <w:rsid w:val="00B236B4"/>
    <w:rsid w:val="00B24DD0"/>
    <w:rsid w:val="00B254F4"/>
    <w:rsid w:val="00B260B2"/>
    <w:rsid w:val="00B26CCA"/>
    <w:rsid w:val="00B26DFD"/>
    <w:rsid w:val="00B2749C"/>
    <w:rsid w:val="00B30943"/>
    <w:rsid w:val="00B3166B"/>
    <w:rsid w:val="00B31CB4"/>
    <w:rsid w:val="00B32ACF"/>
    <w:rsid w:val="00B331A3"/>
    <w:rsid w:val="00B34665"/>
    <w:rsid w:val="00B34C43"/>
    <w:rsid w:val="00B3564E"/>
    <w:rsid w:val="00B35ED5"/>
    <w:rsid w:val="00B40B50"/>
    <w:rsid w:val="00B413E6"/>
    <w:rsid w:val="00B44D51"/>
    <w:rsid w:val="00B465A2"/>
    <w:rsid w:val="00B46720"/>
    <w:rsid w:val="00B51427"/>
    <w:rsid w:val="00B523E7"/>
    <w:rsid w:val="00B54508"/>
    <w:rsid w:val="00B54E55"/>
    <w:rsid w:val="00B55A98"/>
    <w:rsid w:val="00B57B58"/>
    <w:rsid w:val="00B60954"/>
    <w:rsid w:val="00B61C5D"/>
    <w:rsid w:val="00B61CEB"/>
    <w:rsid w:val="00B632B7"/>
    <w:rsid w:val="00B6468E"/>
    <w:rsid w:val="00B64916"/>
    <w:rsid w:val="00B65AB0"/>
    <w:rsid w:val="00B65D19"/>
    <w:rsid w:val="00B67695"/>
    <w:rsid w:val="00B67723"/>
    <w:rsid w:val="00B704F6"/>
    <w:rsid w:val="00B7355B"/>
    <w:rsid w:val="00B73FC6"/>
    <w:rsid w:val="00B76BBF"/>
    <w:rsid w:val="00B80271"/>
    <w:rsid w:val="00B81080"/>
    <w:rsid w:val="00B81C63"/>
    <w:rsid w:val="00B81D85"/>
    <w:rsid w:val="00B81DC8"/>
    <w:rsid w:val="00B85EA4"/>
    <w:rsid w:val="00B86088"/>
    <w:rsid w:val="00B90D0A"/>
    <w:rsid w:val="00B915D8"/>
    <w:rsid w:val="00B91665"/>
    <w:rsid w:val="00B95E1B"/>
    <w:rsid w:val="00B97530"/>
    <w:rsid w:val="00B97B0D"/>
    <w:rsid w:val="00BA010C"/>
    <w:rsid w:val="00BA3699"/>
    <w:rsid w:val="00BA38E0"/>
    <w:rsid w:val="00BA4483"/>
    <w:rsid w:val="00BA50E0"/>
    <w:rsid w:val="00BA5889"/>
    <w:rsid w:val="00BA5E91"/>
    <w:rsid w:val="00BA60A0"/>
    <w:rsid w:val="00BA6A66"/>
    <w:rsid w:val="00BA6B0A"/>
    <w:rsid w:val="00BA71D3"/>
    <w:rsid w:val="00BB0A18"/>
    <w:rsid w:val="00BB1A50"/>
    <w:rsid w:val="00BB1A8A"/>
    <w:rsid w:val="00BB3E2D"/>
    <w:rsid w:val="00BB4951"/>
    <w:rsid w:val="00BC0095"/>
    <w:rsid w:val="00BC2C8E"/>
    <w:rsid w:val="00BC5E5A"/>
    <w:rsid w:val="00BC5FCE"/>
    <w:rsid w:val="00BC6375"/>
    <w:rsid w:val="00BC6AD4"/>
    <w:rsid w:val="00BC6EB1"/>
    <w:rsid w:val="00BD0605"/>
    <w:rsid w:val="00BD0CE8"/>
    <w:rsid w:val="00BD12D2"/>
    <w:rsid w:val="00BD1C6E"/>
    <w:rsid w:val="00BD20B7"/>
    <w:rsid w:val="00BD37C9"/>
    <w:rsid w:val="00BD3EF8"/>
    <w:rsid w:val="00BD5DE7"/>
    <w:rsid w:val="00BD6499"/>
    <w:rsid w:val="00BD6D37"/>
    <w:rsid w:val="00BD71D9"/>
    <w:rsid w:val="00BD728C"/>
    <w:rsid w:val="00BE10A1"/>
    <w:rsid w:val="00BE1FB1"/>
    <w:rsid w:val="00BE53F9"/>
    <w:rsid w:val="00BE55A2"/>
    <w:rsid w:val="00BE635F"/>
    <w:rsid w:val="00BE7078"/>
    <w:rsid w:val="00BE7581"/>
    <w:rsid w:val="00BF0B32"/>
    <w:rsid w:val="00BF0C73"/>
    <w:rsid w:val="00BF1652"/>
    <w:rsid w:val="00BF33B3"/>
    <w:rsid w:val="00BF5B2B"/>
    <w:rsid w:val="00BF6936"/>
    <w:rsid w:val="00BF6BEF"/>
    <w:rsid w:val="00C0222F"/>
    <w:rsid w:val="00C04398"/>
    <w:rsid w:val="00C04926"/>
    <w:rsid w:val="00C04A72"/>
    <w:rsid w:val="00C04E1B"/>
    <w:rsid w:val="00C054DC"/>
    <w:rsid w:val="00C070FF"/>
    <w:rsid w:val="00C101E5"/>
    <w:rsid w:val="00C1072C"/>
    <w:rsid w:val="00C1134A"/>
    <w:rsid w:val="00C117F9"/>
    <w:rsid w:val="00C11873"/>
    <w:rsid w:val="00C16129"/>
    <w:rsid w:val="00C17F5C"/>
    <w:rsid w:val="00C23B65"/>
    <w:rsid w:val="00C23EC7"/>
    <w:rsid w:val="00C24EE9"/>
    <w:rsid w:val="00C24FC3"/>
    <w:rsid w:val="00C2558B"/>
    <w:rsid w:val="00C3240E"/>
    <w:rsid w:val="00C3291C"/>
    <w:rsid w:val="00C32ED0"/>
    <w:rsid w:val="00C33DE0"/>
    <w:rsid w:val="00C354CC"/>
    <w:rsid w:val="00C35A69"/>
    <w:rsid w:val="00C369D2"/>
    <w:rsid w:val="00C401D4"/>
    <w:rsid w:val="00C404F9"/>
    <w:rsid w:val="00C40B0C"/>
    <w:rsid w:val="00C4297D"/>
    <w:rsid w:val="00C43971"/>
    <w:rsid w:val="00C45258"/>
    <w:rsid w:val="00C46DA1"/>
    <w:rsid w:val="00C472CF"/>
    <w:rsid w:val="00C479F5"/>
    <w:rsid w:val="00C47D0B"/>
    <w:rsid w:val="00C47EA2"/>
    <w:rsid w:val="00C5010D"/>
    <w:rsid w:val="00C50371"/>
    <w:rsid w:val="00C51233"/>
    <w:rsid w:val="00C51F45"/>
    <w:rsid w:val="00C520DC"/>
    <w:rsid w:val="00C52981"/>
    <w:rsid w:val="00C546A6"/>
    <w:rsid w:val="00C56552"/>
    <w:rsid w:val="00C565E1"/>
    <w:rsid w:val="00C5660E"/>
    <w:rsid w:val="00C575A8"/>
    <w:rsid w:val="00C6224E"/>
    <w:rsid w:val="00C6289C"/>
    <w:rsid w:val="00C6403E"/>
    <w:rsid w:val="00C657D6"/>
    <w:rsid w:val="00C66B6B"/>
    <w:rsid w:val="00C66BDC"/>
    <w:rsid w:val="00C67DC2"/>
    <w:rsid w:val="00C70A61"/>
    <w:rsid w:val="00C71BE5"/>
    <w:rsid w:val="00C72B2E"/>
    <w:rsid w:val="00C764C0"/>
    <w:rsid w:val="00C76D56"/>
    <w:rsid w:val="00C77017"/>
    <w:rsid w:val="00C81258"/>
    <w:rsid w:val="00C82098"/>
    <w:rsid w:val="00C83E95"/>
    <w:rsid w:val="00C848FB"/>
    <w:rsid w:val="00C8531C"/>
    <w:rsid w:val="00C85D8C"/>
    <w:rsid w:val="00C85EC8"/>
    <w:rsid w:val="00C86BDD"/>
    <w:rsid w:val="00C87767"/>
    <w:rsid w:val="00C90AF6"/>
    <w:rsid w:val="00C90C31"/>
    <w:rsid w:val="00C91299"/>
    <w:rsid w:val="00C930B0"/>
    <w:rsid w:val="00C9441E"/>
    <w:rsid w:val="00C9490E"/>
    <w:rsid w:val="00CA0ACB"/>
    <w:rsid w:val="00CA1AF5"/>
    <w:rsid w:val="00CA32B1"/>
    <w:rsid w:val="00CA5449"/>
    <w:rsid w:val="00CA6994"/>
    <w:rsid w:val="00CA69A3"/>
    <w:rsid w:val="00CA76A3"/>
    <w:rsid w:val="00CA7E32"/>
    <w:rsid w:val="00CB3074"/>
    <w:rsid w:val="00CB3321"/>
    <w:rsid w:val="00CB3597"/>
    <w:rsid w:val="00CB3EB7"/>
    <w:rsid w:val="00CB589E"/>
    <w:rsid w:val="00CB5E9B"/>
    <w:rsid w:val="00CC04CD"/>
    <w:rsid w:val="00CC0CF9"/>
    <w:rsid w:val="00CC1E6C"/>
    <w:rsid w:val="00CC4073"/>
    <w:rsid w:val="00CC533B"/>
    <w:rsid w:val="00CC6710"/>
    <w:rsid w:val="00CC73B4"/>
    <w:rsid w:val="00CD03DD"/>
    <w:rsid w:val="00CD1ACA"/>
    <w:rsid w:val="00CD3808"/>
    <w:rsid w:val="00CD4125"/>
    <w:rsid w:val="00CD6587"/>
    <w:rsid w:val="00CD7210"/>
    <w:rsid w:val="00CE1265"/>
    <w:rsid w:val="00CE4CA6"/>
    <w:rsid w:val="00CE5BBC"/>
    <w:rsid w:val="00CE6D7E"/>
    <w:rsid w:val="00CF0684"/>
    <w:rsid w:val="00CF22B6"/>
    <w:rsid w:val="00CF6B35"/>
    <w:rsid w:val="00CF6CB6"/>
    <w:rsid w:val="00CF6DB7"/>
    <w:rsid w:val="00D00FD2"/>
    <w:rsid w:val="00D0310C"/>
    <w:rsid w:val="00D03727"/>
    <w:rsid w:val="00D0398B"/>
    <w:rsid w:val="00D04816"/>
    <w:rsid w:val="00D0503D"/>
    <w:rsid w:val="00D06CD7"/>
    <w:rsid w:val="00D076AD"/>
    <w:rsid w:val="00D07A0B"/>
    <w:rsid w:val="00D10AFF"/>
    <w:rsid w:val="00D112CB"/>
    <w:rsid w:val="00D120BE"/>
    <w:rsid w:val="00D12707"/>
    <w:rsid w:val="00D138F5"/>
    <w:rsid w:val="00D13D39"/>
    <w:rsid w:val="00D161AC"/>
    <w:rsid w:val="00D161F4"/>
    <w:rsid w:val="00D1748A"/>
    <w:rsid w:val="00D21955"/>
    <w:rsid w:val="00D219EB"/>
    <w:rsid w:val="00D223F6"/>
    <w:rsid w:val="00D22CB3"/>
    <w:rsid w:val="00D256A1"/>
    <w:rsid w:val="00D32E19"/>
    <w:rsid w:val="00D34B65"/>
    <w:rsid w:val="00D40162"/>
    <w:rsid w:val="00D40D8E"/>
    <w:rsid w:val="00D413A7"/>
    <w:rsid w:val="00D4294F"/>
    <w:rsid w:val="00D4427B"/>
    <w:rsid w:val="00D442F8"/>
    <w:rsid w:val="00D45D58"/>
    <w:rsid w:val="00D4774C"/>
    <w:rsid w:val="00D50CFD"/>
    <w:rsid w:val="00D51450"/>
    <w:rsid w:val="00D558DB"/>
    <w:rsid w:val="00D568B7"/>
    <w:rsid w:val="00D570D1"/>
    <w:rsid w:val="00D578EA"/>
    <w:rsid w:val="00D60891"/>
    <w:rsid w:val="00D62528"/>
    <w:rsid w:val="00D62FDF"/>
    <w:rsid w:val="00D63F2C"/>
    <w:rsid w:val="00D6461E"/>
    <w:rsid w:val="00D64FC4"/>
    <w:rsid w:val="00D659FF"/>
    <w:rsid w:val="00D6765E"/>
    <w:rsid w:val="00D7050A"/>
    <w:rsid w:val="00D70943"/>
    <w:rsid w:val="00D70C47"/>
    <w:rsid w:val="00D70D8F"/>
    <w:rsid w:val="00D7142C"/>
    <w:rsid w:val="00D71FCA"/>
    <w:rsid w:val="00D7315C"/>
    <w:rsid w:val="00D73F16"/>
    <w:rsid w:val="00D747A7"/>
    <w:rsid w:val="00D74B76"/>
    <w:rsid w:val="00D750BE"/>
    <w:rsid w:val="00D7711F"/>
    <w:rsid w:val="00D778C7"/>
    <w:rsid w:val="00D80DF3"/>
    <w:rsid w:val="00D820CB"/>
    <w:rsid w:val="00D82BC7"/>
    <w:rsid w:val="00D82C9B"/>
    <w:rsid w:val="00D83ACA"/>
    <w:rsid w:val="00D83CF7"/>
    <w:rsid w:val="00D852FA"/>
    <w:rsid w:val="00D85CB6"/>
    <w:rsid w:val="00D86660"/>
    <w:rsid w:val="00D86DE7"/>
    <w:rsid w:val="00D90869"/>
    <w:rsid w:val="00D91E56"/>
    <w:rsid w:val="00D94902"/>
    <w:rsid w:val="00D94C61"/>
    <w:rsid w:val="00D96495"/>
    <w:rsid w:val="00D964A3"/>
    <w:rsid w:val="00D97BFF"/>
    <w:rsid w:val="00DA0DFE"/>
    <w:rsid w:val="00DA4195"/>
    <w:rsid w:val="00DB0F72"/>
    <w:rsid w:val="00DB238C"/>
    <w:rsid w:val="00DB286D"/>
    <w:rsid w:val="00DB2A48"/>
    <w:rsid w:val="00DB3138"/>
    <w:rsid w:val="00DB3BD8"/>
    <w:rsid w:val="00DB3F5D"/>
    <w:rsid w:val="00DB474E"/>
    <w:rsid w:val="00DB4EB7"/>
    <w:rsid w:val="00DB7877"/>
    <w:rsid w:val="00DC07F7"/>
    <w:rsid w:val="00DC2F32"/>
    <w:rsid w:val="00DC30FA"/>
    <w:rsid w:val="00DC34E4"/>
    <w:rsid w:val="00DC707B"/>
    <w:rsid w:val="00DC7228"/>
    <w:rsid w:val="00DC7DC8"/>
    <w:rsid w:val="00DC7F27"/>
    <w:rsid w:val="00DD0023"/>
    <w:rsid w:val="00DD1E3B"/>
    <w:rsid w:val="00DD2BAB"/>
    <w:rsid w:val="00DD4705"/>
    <w:rsid w:val="00DD4EC7"/>
    <w:rsid w:val="00DD761B"/>
    <w:rsid w:val="00DE28E0"/>
    <w:rsid w:val="00DE433A"/>
    <w:rsid w:val="00DE4BBD"/>
    <w:rsid w:val="00DE5806"/>
    <w:rsid w:val="00DE5930"/>
    <w:rsid w:val="00DF0872"/>
    <w:rsid w:val="00DF0E74"/>
    <w:rsid w:val="00DF11DF"/>
    <w:rsid w:val="00DF24CD"/>
    <w:rsid w:val="00DF3B82"/>
    <w:rsid w:val="00DF400E"/>
    <w:rsid w:val="00DF4093"/>
    <w:rsid w:val="00DF45CC"/>
    <w:rsid w:val="00DF4B72"/>
    <w:rsid w:val="00DF5153"/>
    <w:rsid w:val="00DF565B"/>
    <w:rsid w:val="00DF5680"/>
    <w:rsid w:val="00DF783F"/>
    <w:rsid w:val="00E02C4A"/>
    <w:rsid w:val="00E05525"/>
    <w:rsid w:val="00E05763"/>
    <w:rsid w:val="00E06576"/>
    <w:rsid w:val="00E07005"/>
    <w:rsid w:val="00E07073"/>
    <w:rsid w:val="00E07C29"/>
    <w:rsid w:val="00E11AF2"/>
    <w:rsid w:val="00E12635"/>
    <w:rsid w:val="00E15AC5"/>
    <w:rsid w:val="00E16BD0"/>
    <w:rsid w:val="00E16DB8"/>
    <w:rsid w:val="00E17C76"/>
    <w:rsid w:val="00E204AC"/>
    <w:rsid w:val="00E23DE9"/>
    <w:rsid w:val="00E2796B"/>
    <w:rsid w:val="00E30040"/>
    <w:rsid w:val="00E312CF"/>
    <w:rsid w:val="00E31D86"/>
    <w:rsid w:val="00E349CE"/>
    <w:rsid w:val="00E34B89"/>
    <w:rsid w:val="00E36506"/>
    <w:rsid w:val="00E36AC9"/>
    <w:rsid w:val="00E378D2"/>
    <w:rsid w:val="00E40FDE"/>
    <w:rsid w:val="00E418AD"/>
    <w:rsid w:val="00E447CE"/>
    <w:rsid w:val="00E4535B"/>
    <w:rsid w:val="00E45A43"/>
    <w:rsid w:val="00E47506"/>
    <w:rsid w:val="00E50263"/>
    <w:rsid w:val="00E50690"/>
    <w:rsid w:val="00E50993"/>
    <w:rsid w:val="00E50FCD"/>
    <w:rsid w:val="00E56D7D"/>
    <w:rsid w:val="00E56DCF"/>
    <w:rsid w:val="00E57B7E"/>
    <w:rsid w:val="00E62A69"/>
    <w:rsid w:val="00E62D5A"/>
    <w:rsid w:val="00E65149"/>
    <w:rsid w:val="00E65434"/>
    <w:rsid w:val="00E65FCD"/>
    <w:rsid w:val="00E6675A"/>
    <w:rsid w:val="00E669B3"/>
    <w:rsid w:val="00E6797D"/>
    <w:rsid w:val="00E7198C"/>
    <w:rsid w:val="00E76F2B"/>
    <w:rsid w:val="00E777EC"/>
    <w:rsid w:val="00E8007C"/>
    <w:rsid w:val="00E85087"/>
    <w:rsid w:val="00E8531D"/>
    <w:rsid w:val="00E873C1"/>
    <w:rsid w:val="00E90385"/>
    <w:rsid w:val="00E9259F"/>
    <w:rsid w:val="00E92909"/>
    <w:rsid w:val="00E95005"/>
    <w:rsid w:val="00E9597A"/>
    <w:rsid w:val="00E97EDB"/>
    <w:rsid w:val="00EA08D9"/>
    <w:rsid w:val="00EA1BE0"/>
    <w:rsid w:val="00EA6061"/>
    <w:rsid w:val="00EA62C5"/>
    <w:rsid w:val="00EA7298"/>
    <w:rsid w:val="00EB1C2C"/>
    <w:rsid w:val="00EB2265"/>
    <w:rsid w:val="00EB245A"/>
    <w:rsid w:val="00EB34A8"/>
    <w:rsid w:val="00EB4F50"/>
    <w:rsid w:val="00EB559A"/>
    <w:rsid w:val="00EB6275"/>
    <w:rsid w:val="00EB7D89"/>
    <w:rsid w:val="00EC011E"/>
    <w:rsid w:val="00EC0F1F"/>
    <w:rsid w:val="00EC1E3D"/>
    <w:rsid w:val="00EC3252"/>
    <w:rsid w:val="00EC42D5"/>
    <w:rsid w:val="00EC52D3"/>
    <w:rsid w:val="00EC6CD9"/>
    <w:rsid w:val="00EC709E"/>
    <w:rsid w:val="00EC70D3"/>
    <w:rsid w:val="00EC77BB"/>
    <w:rsid w:val="00ED1057"/>
    <w:rsid w:val="00ED1E19"/>
    <w:rsid w:val="00ED1F17"/>
    <w:rsid w:val="00ED34AF"/>
    <w:rsid w:val="00ED379A"/>
    <w:rsid w:val="00ED381B"/>
    <w:rsid w:val="00ED4BBD"/>
    <w:rsid w:val="00ED4DD6"/>
    <w:rsid w:val="00ED56A5"/>
    <w:rsid w:val="00EE0360"/>
    <w:rsid w:val="00EE1740"/>
    <w:rsid w:val="00EE18BB"/>
    <w:rsid w:val="00EE1CB1"/>
    <w:rsid w:val="00EE1E92"/>
    <w:rsid w:val="00EE2B80"/>
    <w:rsid w:val="00EE40EB"/>
    <w:rsid w:val="00EE5FBA"/>
    <w:rsid w:val="00EE6B68"/>
    <w:rsid w:val="00EE742C"/>
    <w:rsid w:val="00EE7460"/>
    <w:rsid w:val="00EF0D61"/>
    <w:rsid w:val="00EF28E0"/>
    <w:rsid w:val="00EF445B"/>
    <w:rsid w:val="00EF59FF"/>
    <w:rsid w:val="00EF5CE2"/>
    <w:rsid w:val="00EF658F"/>
    <w:rsid w:val="00F00D85"/>
    <w:rsid w:val="00F03233"/>
    <w:rsid w:val="00F03412"/>
    <w:rsid w:val="00F03975"/>
    <w:rsid w:val="00F03EE5"/>
    <w:rsid w:val="00F05048"/>
    <w:rsid w:val="00F05DA1"/>
    <w:rsid w:val="00F0752E"/>
    <w:rsid w:val="00F10249"/>
    <w:rsid w:val="00F12329"/>
    <w:rsid w:val="00F130F3"/>
    <w:rsid w:val="00F137B8"/>
    <w:rsid w:val="00F14766"/>
    <w:rsid w:val="00F16ED8"/>
    <w:rsid w:val="00F212E5"/>
    <w:rsid w:val="00F21A09"/>
    <w:rsid w:val="00F21B83"/>
    <w:rsid w:val="00F231BE"/>
    <w:rsid w:val="00F23836"/>
    <w:rsid w:val="00F2508E"/>
    <w:rsid w:val="00F2613B"/>
    <w:rsid w:val="00F331C2"/>
    <w:rsid w:val="00F33533"/>
    <w:rsid w:val="00F33B01"/>
    <w:rsid w:val="00F341AF"/>
    <w:rsid w:val="00F355D7"/>
    <w:rsid w:val="00F35723"/>
    <w:rsid w:val="00F36977"/>
    <w:rsid w:val="00F37041"/>
    <w:rsid w:val="00F37646"/>
    <w:rsid w:val="00F402EA"/>
    <w:rsid w:val="00F40634"/>
    <w:rsid w:val="00F41358"/>
    <w:rsid w:val="00F41ED6"/>
    <w:rsid w:val="00F42611"/>
    <w:rsid w:val="00F426CA"/>
    <w:rsid w:val="00F42776"/>
    <w:rsid w:val="00F427B8"/>
    <w:rsid w:val="00F42AD8"/>
    <w:rsid w:val="00F474B6"/>
    <w:rsid w:val="00F47829"/>
    <w:rsid w:val="00F523BB"/>
    <w:rsid w:val="00F52BF8"/>
    <w:rsid w:val="00F53E97"/>
    <w:rsid w:val="00F545AD"/>
    <w:rsid w:val="00F54C67"/>
    <w:rsid w:val="00F54C9A"/>
    <w:rsid w:val="00F55F7A"/>
    <w:rsid w:val="00F56647"/>
    <w:rsid w:val="00F6322A"/>
    <w:rsid w:val="00F64414"/>
    <w:rsid w:val="00F65E94"/>
    <w:rsid w:val="00F662A5"/>
    <w:rsid w:val="00F66BB8"/>
    <w:rsid w:val="00F67A59"/>
    <w:rsid w:val="00F70167"/>
    <w:rsid w:val="00F71136"/>
    <w:rsid w:val="00F71701"/>
    <w:rsid w:val="00F72D57"/>
    <w:rsid w:val="00F74EB8"/>
    <w:rsid w:val="00F75975"/>
    <w:rsid w:val="00F76E0A"/>
    <w:rsid w:val="00F81256"/>
    <w:rsid w:val="00F82816"/>
    <w:rsid w:val="00F82BDF"/>
    <w:rsid w:val="00F82D54"/>
    <w:rsid w:val="00F837D2"/>
    <w:rsid w:val="00F84CB6"/>
    <w:rsid w:val="00F84E86"/>
    <w:rsid w:val="00F85E31"/>
    <w:rsid w:val="00F86000"/>
    <w:rsid w:val="00F86FE7"/>
    <w:rsid w:val="00F9019E"/>
    <w:rsid w:val="00F9076A"/>
    <w:rsid w:val="00F90923"/>
    <w:rsid w:val="00F910B4"/>
    <w:rsid w:val="00F92FC3"/>
    <w:rsid w:val="00F945F8"/>
    <w:rsid w:val="00F9565C"/>
    <w:rsid w:val="00F972AE"/>
    <w:rsid w:val="00F97D0E"/>
    <w:rsid w:val="00FA1900"/>
    <w:rsid w:val="00FA1D3D"/>
    <w:rsid w:val="00FA2EE2"/>
    <w:rsid w:val="00FA3C65"/>
    <w:rsid w:val="00FA5461"/>
    <w:rsid w:val="00FA57CD"/>
    <w:rsid w:val="00FA7BDB"/>
    <w:rsid w:val="00FB155D"/>
    <w:rsid w:val="00FB162D"/>
    <w:rsid w:val="00FB2060"/>
    <w:rsid w:val="00FB236D"/>
    <w:rsid w:val="00FB3435"/>
    <w:rsid w:val="00FB370C"/>
    <w:rsid w:val="00FB4528"/>
    <w:rsid w:val="00FB511E"/>
    <w:rsid w:val="00FB6732"/>
    <w:rsid w:val="00FB686A"/>
    <w:rsid w:val="00FB77AB"/>
    <w:rsid w:val="00FC0D5B"/>
    <w:rsid w:val="00FC21CE"/>
    <w:rsid w:val="00FC3503"/>
    <w:rsid w:val="00FC4057"/>
    <w:rsid w:val="00FC480D"/>
    <w:rsid w:val="00FD0759"/>
    <w:rsid w:val="00FD0D53"/>
    <w:rsid w:val="00FD1884"/>
    <w:rsid w:val="00FD3AA1"/>
    <w:rsid w:val="00FD3BA3"/>
    <w:rsid w:val="00FD4463"/>
    <w:rsid w:val="00FD54CA"/>
    <w:rsid w:val="00FD5F02"/>
    <w:rsid w:val="00FD6598"/>
    <w:rsid w:val="00FD6720"/>
    <w:rsid w:val="00FD7BD7"/>
    <w:rsid w:val="00FE1AAC"/>
    <w:rsid w:val="00FE335F"/>
    <w:rsid w:val="00FE3D27"/>
    <w:rsid w:val="00FE4761"/>
    <w:rsid w:val="00FE4BD0"/>
    <w:rsid w:val="00FE4D28"/>
    <w:rsid w:val="00FE73EC"/>
    <w:rsid w:val="00FF019D"/>
    <w:rsid w:val="00FF01A5"/>
    <w:rsid w:val="00FF1EC0"/>
    <w:rsid w:val="00FF28F6"/>
    <w:rsid w:val="00FF2F6A"/>
    <w:rsid w:val="00FF6DDC"/>
    <w:rsid w:val="00F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3881F"/>
  <w15:chartTrackingRefBased/>
  <w15:docId w15:val="{524F54A2-2836-4835-B0F2-3F37F675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011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8B2"/>
    <w:pPr>
      <w:keepNext/>
      <w:keepLines/>
      <w:numPr>
        <w:numId w:val="11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C33DE0"/>
    <w:pPr>
      <w:keepNext/>
      <w:keepLines/>
      <w:numPr>
        <w:ilvl w:val="1"/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33DE0"/>
    <w:pPr>
      <w:keepNext/>
      <w:keepLines/>
      <w:numPr>
        <w:ilvl w:val="2"/>
        <w:numId w:val="1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33DE0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33DE0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C33DE0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33DE0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33DE0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33DE0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C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8600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600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B7D89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194737"/>
    <w:rPr>
      <w:color w:val="808080"/>
    </w:rPr>
  </w:style>
  <w:style w:type="paragraph" w:styleId="Caption">
    <w:name w:val="caption"/>
    <w:basedOn w:val="Normal"/>
    <w:next w:val="Normal"/>
    <w:unhideWhenUsed/>
    <w:qFormat/>
    <w:rsid w:val="00861390"/>
    <w:rPr>
      <w:b/>
      <w:bCs/>
      <w:sz w:val="20"/>
    </w:rPr>
  </w:style>
  <w:style w:type="paragraph" w:styleId="ListParagraph">
    <w:name w:val="List Paragraph"/>
    <w:basedOn w:val="Normal"/>
    <w:uiPriority w:val="34"/>
    <w:qFormat/>
    <w:rsid w:val="007F65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BF33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F33B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33B3"/>
  </w:style>
  <w:style w:type="paragraph" w:styleId="CommentSubject">
    <w:name w:val="annotation subject"/>
    <w:basedOn w:val="CommentText"/>
    <w:next w:val="CommentText"/>
    <w:link w:val="CommentSubjectChar"/>
    <w:rsid w:val="00BF33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F33B3"/>
    <w:rPr>
      <w:b/>
      <w:bCs/>
    </w:rPr>
  </w:style>
  <w:style w:type="character" w:customStyle="1" w:styleId="HeaderChar">
    <w:name w:val="Header Char"/>
    <w:basedOn w:val="DefaultParagraphFont"/>
    <w:link w:val="Header"/>
    <w:rsid w:val="00E02C4A"/>
    <w:rPr>
      <w:sz w:val="24"/>
    </w:rPr>
  </w:style>
  <w:style w:type="character" w:styleId="PageNumber">
    <w:name w:val="page number"/>
    <w:basedOn w:val="DefaultParagraphFont"/>
    <w:rsid w:val="00761FB1"/>
  </w:style>
  <w:style w:type="paragraph" w:styleId="Revision">
    <w:name w:val="Revision"/>
    <w:hidden/>
    <w:uiPriority w:val="99"/>
    <w:semiHidden/>
    <w:rsid w:val="005D1BC4"/>
    <w:rPr>
      <w:sz w:val="24"/>
    </w:rPr>
  </w:style>
  <w:style w:type="paragraph" w:customStyle="1" w:styleId="SectionHeader">
    <w:name w:val="Section Header"/>
    <w:basedOn w:val="Normal"/>
    <w:link w:val="SectionHeaderChar"/>
    <w:qFormat/>
    <w:rsid w:val="00B632B7"/>
    <w:pPr>
      <w:keepNext/>
      <w:spacing w:before="60" w:after="60"/>
      <w:jc w:val="center"/>
    </w:pPr>
    <w:rPr>
      <w:rFonts w:ascii="Arial" w:hAnsi="Arial" w:cs="Arial"/>
      <w:b/>
      <w:bCs/>
      <w:sz w:val="20"/>
    </w:rPr>
  </w:style>
  <w:style w:type="character" w:customStyle="1" w:styleId="SectionHeaderChar">
    <w:name w:val="Section Header Char"/>
    <w:basedOn w:val="DefaultParagraphFont"/>
    <w:link w:val="SectionHeader"/>
    <w:rsid w:val="00B632B7"/>
    <w:rPr>
      <w:rFonts w:ascii="Arial" w:hAnsi="Arial" w:cs="Arial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148B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C1187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rsid w:val="00EB245A"/>
    <w:pPr>
      <w:tabs>
        <w:tab w:val="left" w:pos="720"/>
        <w:tab w:val="right" w:leader="dot" w:pos="1007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1187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rsid w:val="006B6A4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0"/>
    </w:rPr>
  </w:style>
  <w:style w:type="character" w:customStyle="1" w:styleId="FootnoteTextChar">
    <w:name w:val="Footnote Text Char"/>
    <w:basedOn w:val="DefaultParagraphFont"/>
    <w:link w:val="FootnoteText"/>
    <w:rsid w:val="006B6A48"/>
    <w:rPr>
      <w:rFonts w:ascii="Arial" w:hAnsi="Arial"/>
    </w:rPr>
  </w:style>
  <w:style w:type="character" w:styleId="FootnoteReference">
    <w:name w:val="footnote reference"/>
    <w:basedOn w:val="DefaultParagraphFont"/>
    <w:rsid w:val="006B6A48"/>
    <w:rPr>
      <w:vertAlign w:val="superscript"/>
    </w:rPr>
  </w:style>
  <w:style w:type="paragraph" w:customStyle="1" w:styleId="FigureTableTitle">
    <w:name w:val="Figure / Table Title"/>
    <w:basedOn w:val="Caption"/>
    <w:link w:val="FigureTableTitleChar"/>
    <w:qFormat/>
    <w:rsid w:val="006B6A48"/>
    <w:pPr>
      <w:keepNext/>
      <w:spacing w:before="240"/>
      <w:jc w:val="center"/>
    </w:pPr>
    <w:rPr>
      <w:rFonts w:ascii="Arial" w:hAnsi="Arial" w:cs="Arial"/>
    </w:rPr>
  </w:style>
  <w:style w:type="character" w:customStyle="1" w:styleId="FigureTableTitleChar">
    <w:name w:val="Figure / Table Title Char"/>
    <w:basedOn w:val="DefaultParagraphFont"/>
    <w:link w:val="FigureTableTitle"/>
    <w:rsid w:val="006B6A48"/>
    <w:rPr>
      <w:rFonts w:ascii="Arial" w:hAnsi="Arial" w:cs="Arial"/>
      <w:b/>
      <w:bCs/>
    </w:rPr>
  </w:style>
  <w:style w:type="paragraph" w:customStyle="1" w:styleId="Defaulttext">
    <w:name w:val="Default text"/>
    <w:basedOn w:val="Normal"/>
    <w:link w:val="DefaulttextTegn"/>
    <w:rsid w:val="00E85087"/>
    <w:pPr>
      <w:overflowPunct w:val="0"/>
      <w:autoSpaceDE w:val="0"/>
      <w:autoSpaceDN w:val="0"/>
      <w:adjustRightInd w:val="0"/>
      <w:spacing w:after="240"/>
      <w:textAlignment w:val="baseline"/>
    </w:pPr>
    <w:rPr>
      <w:rFonts w:ascii="Arial" w:hAnsi="Arial"/>
      <w:sz w:val="22"/>
      <w:lang w:val="en-GB"/>
    </w:rPr>
  </w:style>
  <w:style w:type="character" w:customStyle="1" w:styleId="DefaulttextTegn">
    <w:name w:val="Default text Tegn"/>
    <w:basedOn w:val="DefaultParagraphFont"/>
    <w:link w:val="Defaulttext"/>
    <w:rsid w:val="00E85087"/>
    <w:rPr>
      <w:rFonts w:ascii="Arial" w:hAnsi="Arial"/>
      <w:sz w:val="22"/>
      <w:lang w:val="en-GB"/>
    </w:rPr>
  </w:style>
  <w:style w:type="paragraph" w:customStyle="1" w:styleId="TableHeader">
    <w:name w:val="Table Header"/>
    <w:basedOn w:val="Caption"/>
    <w:link w:val="TableHeaderChar"/>
    <w:qFormat/>
    <w:rsid w:val="00E85087"/>
    <w:pPr>
      <w:keepNext/>
      <w:spacing w:before="240"/>
    </w:pPr>
    <w:rPr>
      <w:rFonts w:ascii="Arial" w:hAnsi="Arial" w:cs="Arial"/>
      <w:u w:val="single"/>
    </w:rPr>
  </w:style>
  <w:style w:type="character" w:customStyle="1" w:styleId="TableHeaderChar">
    <w:name w:val="Table Header Char"/>
    <w:basedOn w:val="DefaultParagraphFont"/>
    <w:link w:val="TableHeader"/>
    <w:rsid w:val="00E85087"/>
    <w:rPr>
      <w:rFonts w:ascii="Arial" w:hAnsi="Arial" w:cs="Arial"/>
      <w:b/>
      <w:bCs/>
      <w:u w:val="single"/>
    </w:rPr>
  </w:style>
  <w:style w:type="character" w:customStyle="1" w:styleId="Heading2Char">
    <w:name w:val="Heading 2 Char"/>
    <w:basedOn w:val="DefaultParagraphFont"/>
    <w:link w:val="Heading2"/>
    <w:rsid w:val="00C33D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C33D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C33DE0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semiHidden/>
    <w:rsid w:val="00C33DE0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semiHidden/>
    <w:rsid w:val="00C33DE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semiHidden/>
    <w:rsid w:val="00C33DE0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semiHidden/>
    <w:rsid w:val="00C33D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C33D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">
    <w:name w:val="Text"/>
    <w:basedOn w:val="Normal"/>
    <w:link w:val="TextChar"/>
    <w:qFormat/>
    <w:rsid w:val="00D161F4"/>
    <w:pPr>
      <w:spacing w:before="60" w:after="120" w:line="288" w:lineRule="auto"/>
    </w:pPr>
    <w:rPr>
      <w:rFonts w:ascii="Arial" w:hAnsi="Arial" w:cs="Arial"/>
      <w:sz w:val="20"/>
      <w:szCs w:val="16"/>
    </w:rPr>
  </w:style>
  <w:style w:type="character" w:customStyle="1" w:styleId="TextChar">
    <w:name w:val="Text Char"/>
    <w:basedOn w:val="DefaultParagraphFont"/>
    <w:link w:val="Text"/>
    <w:rsid w:val="00D161F4"/>
    <w:rPr>
      <w:rFonts w:ascii="Arial" w:hAnsi="Arial" w:cs="Arial"/>
      <w:szCs w:val="16"/>
    </w:rPr>
  </w:style>
  <w:style w:type="paragraph" w:styleId="TOC2">
    <w:name w:val="toc 2"/>
    <w:basedOn w:val="Normal"/>
    <w:next w:val="Normal"/>
    <w:autoRedefine/>
    <w:uiPriority w:val="39"/>
    <w:rsid w:val="00DA4195"/>
    <w:pPr>
      <w:spacing w:after="100"/>
      <w:ind w:left="240"/>
    </w:pPr>
  </w:style>
  <w:style w:type="table" w:customStyle="1" w:styleId="TableGrid1">
    <w:name w:val="Table Grid1"/>
    <w:basedOn w:val="TableNormal"/>
    <w:next w:val="TableGrid"/>
    <w:uiPriority w:val="59"/>
    <w:rsid w:val="00787A81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92D2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992D2D"/>
    <w:rPr>
      <w:color w:val="2B579A"/>
      <w:shd w:val="clear" w:color="auto" w:fill="E1DFDD"/>
    </w:rPr>
  </w:style>
  <w:style w:type="table" w:customStyle="1" w:styleId="TableGrid5">
    <w:name w:val="Table Grid5"/>
    <w:basedOn w:val="TableNormal"/>
    <w:next w:val="TableGrid"/>
    <w:uiPriority w:val="59"/>
    <w:rsid w:val="00992D2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Common\Engineering%20Systems\Design%20Controls\Design%20Controls%20for%20June\Forms\FM-908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71640B107C340AE186BE528581A5E" ma:contentTypeVersion="16" ma:contentTypeDescription="Create a new document." ma:contentTypeScope="" ma:versionID="5b2178ed1d51f78d002f64015bc61605">
  <xsd:schema xmlns:xsd="http://www.w3.org/2001/XMLSchema" xmlns:xs="http://www.w3.org/2001/XMLSchema" xmlns:p="http://schemas.microsoft.com/office/2006/metadata/properties" xmlns:ns2="fc7f3e65-d8a1-4635-83e2-0277e4c3b77d" xmlns:ns3="f8cb3bad-90df-40e3-9ac8-a127c82fcbd4" targetNamespace="http://schemas.microsoft.com/office/2006/metadata/properties" ma:root="true" ma:fieldsID="22e237641501e30f36d5c84de827cd81" ns2:_="" ns3:_="">
    <xsd:import namespace="fc7f3e65-d8a1-4635-83e2-0277e4c3b77d"/>
    <xsd:import namespace="f8cb3bad-90df-40e3-9ac8-a127c82fc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f3e65-d8a1-4635-83e2-0277e4c3b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52f638-0634-4fbb-9f87-256e45311c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b3bad-90df-40e3-9ac8-a127c82fcb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330715e-a522-469d-9642-73d538c9fabe}" ma:internalName="TaxCatchAll" ma:showField="CatchAllData" ma:web="f8cb3bad-90df-40e3-9ac8-a127c82fcb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cb3bad-90df-40e3-9ac8-a127c82fcbd4" xsi:nil="true"/>
    <lcf76f155ced4ddcb4097134ff3c332f xmlns="fc7f3e65-d8a1-4635-83e2-0277e4c3b77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4C8722-FD01-4A4C-8898-2E72685CA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7f3e65-d8a1-4635-83e2-0277e4c3b77d"/>
    <ds:schemaRef ds:uri="f8cb3bad-90df-40e3-9ac8-a127c82fc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5AB69B-3BFC-4992-A346-D00ECA0A7D1D}">
  <ds:schemaRefs>
    <ds:schemaRef ds:uri="http://schemas.microsoft.com/office/2006/metadata/properties"/>
    <ds:schemaRef ds:uri="http://schemas.microsoft.com/office/infopath/2007/PartnerControls"/>
    <ds:schemaRef ds:uri="f8cb3bad-90df-40e3-9ac8-a127c82fcbd4"/>
    <ds:schemaRef ds:uri="fc7f3e65-d8a1-4635-83e2-0277e4c3b77d"/>
  </ds:schemaRefs>
</ds:datastoreItem>
</file>

<file path=customXml/itemProps3.xml><?xml version="1.0" encoding="utf-8"?>
<ds:datastoreItem xmlns:ds="http://schemas.openxmlformats.org/officeDocument/2006/customXml" ds:itemID="{E0151CBD-ADA9-45BC-A907-DDBD1099CE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34040B-E561-464E-AC06-7CA16393EB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FM-908</Template>
  <TotalTime>1344</TotalTime>
  <Pages>14</Pages>
  <Words>3300</Words>
  <Characters>18877</Characters>
  <Application>Microsoft Office Word</Application>
  <DocSecurity>0</DocSecurity>
  <Lines>993</Lines>
  <Paragraphs>443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of review meeting:</vt:lpstr>
    </vt:vector>
  </TitlesOfParts>
  <Company>Stryker</Company>
  <LinksUpToDate>false</LinksUpToDate>
  <CharactersWithSpaces>21734</CharactersWithSpaces>
  <SharedDoc>false</SharedDoc>
  <HLinks>
    <vt:vector size="78" baseType="variant"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_Toc210793821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_Toc210793820</vt:lpwstr>
      </vt:variant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_Toc210793819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_Toc210793818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_Toc210793817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_Toc210793816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_Toc210793815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_Toc210793814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_Toc210793813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_Toc210793812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_Toc210793811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_Toc210793810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_Toc210793809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of review meeting:</dc:title>
  <dc:subject/>
  <dc:creator>Terence Musoni</dc:creator>
  <cp:keywords/>
  <dc:description/>
  <cp:lastModifiedBy>Terence Musoni</cp:lastModifiedBy>
  <cp:revision>49</cp:revision>
  <cp:lastPrinted>2019-11-06T15:54:00Z</cp:lastPrinted>
  <dcterms:created xsi:type="dcterms:W3CDTF">2025-10-08T23:25:00Z</dcterms:created>
  <dcterms:modified xsi:type="dcterms:W3CDTF">2026-01-22T18:09:00Z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CF_Reason/Justification for Change:">
    <vt:lpwstr/>
  </property>
  <property fmtid="{D5CDD505-2E9C-101B-9397-08002B2CF9AE}" pid="3" name="MC_CF_Training Record Format:">
    <vt:lpwstr/>
  </property>
  <property fmtid="{D5CDD505-2E9C-101B-9397-08002B2CF9AE}" pid="4" name="MC_CF_Change Due to:">
    <vt:lpwstr/>
  </property>
  <property fmtid="{D5CDD505-2E9C-101B-9397-08002B2CF9AE}" pid="5" name="MC_CF_Ref. No. for CAM, PCA, etc,:">
    <vt:lpwstr/>
  </property>
  <property fmtid="{D5CDD505-2E9C-101B-9397-08002B2CF9AE}" pid="6" name="MC_CF_Brief Description of Change:">
    <vt:lpwstr/>
  </property>
  <property fmtid="{D5CDD505-2E9C-101B-9397-08002B2CF9AE}" pid="7" name="MC_CF_Minimum Retention Period">
    <vt:lpwstr/>
  </property>
  <property fmtid="{D5CDD505-2E9C-101B-9397-08002B2CF9AE}" pid="8" name="MC_CF_How Indexed?">
    <vt:lpwstr/>
  </property>
  <property fmtid="{D5CDD505-2E9C-101B-9397-08002B2CF9AE}" pid="9" name="MC_CF_Responsibility">
    <vt:lpwstr/>
  </property>
  <property fmtid="{D5CDD505-2E9C-101B-9397-08002B2CF9AE}" pid="10" name="MC_CF_Archive Location">
    <vt:lpwstr/>
  </property>
  <property fmtid="{D5CDD505-2E9C-101B-9397-08002B2CF9AE}" pid="11" name="ContentTypeId">
    <vt:lpwstr>0x0101000B771640B107C340AE186BE528581A5E</vt:lpwstr>
  </property>
  <property fmtid="{D5CDD505-2E9C-101B-9397-08002B2CF9AE}" pid="12" name="MC_EffectiveDate">
    <vt:lpwstr>14 Jul 2022</vt:lpwstr>
  </property>
  <property fmtid="{D5CDD505-2E9C-101B-9397-08002B2CF9AE}" pid="13" name="MC_ReleaseDate">
    <vt:lpwstr>14 Jul 2022</vt:lpwstr>
  </property>
  <property fmtid="{D5CDD505-2E9C-101B-9397-08002B2CF9AE}" pid="14" name="MC_Revision">
    <vt:lpwstr>B</vt:lpwstr>
  </property>
  <property fmtid="{D5CDD505-2E9C-101B-9397-08002B2CF9AE}" pid="15" name="MC_ExpirationDate">
    <vt:lpwstr/>
  </property>
  <property fmtid="{D5CDD505-2E9C-101B-9397-08002B2CF9AE}" pid="16" name="MC_CreatedDate">
    <vt:lpwstr>12 Jul 2022</vt:lpwstr>
  </property>
  <property fmtid="{D5CDD505-2E9C-101B-9397-08002B2CF9AE}" pid="17" name="MC_Status">
    <vt:lpwstr>Release</vt:lpwstr>
  </property>
  <property fmtid="{D5CDD505-2E9C-101B-9397-08002B2CF9AE}" pid="18" name="MC_NextReviewDate">
    <vt:lpwstr>14 Jul 2025</vt:lpwstr>
  </property>
  <property fmtid="{D5CDD505-2E9C-101B-9397-08002B2CF9AE}" pid="19" name="MC_Owner">
    <vt:lpwstr>GRP-Global QMS Post Market Surveillance</vt:lpwstr>
  </property>
  <property fmtid="{D5CDD505-2E9C-101B-9397-08002B2CF9AE}" pid="20" name="MC_Title">
    <vt:lpwstr>Periodic safety Update Report Form</vt:lpwstr>
  </property>
  <property fmtid="{D5CDD505-2E9C-101B-9397-08002B2CF9AE}" pid="21" name="MC_Notes">
    <vt:lpwstr>Rev B - Reformatted. D. Heuer 7.12.22</vt:lpwstr>
  </property>
  <property fmtid="{D5CDD505-2E9C-101B-9397-08002B2CF9AE}" pid="22" name="MC_Number">
    <vt:lpwstr>FormQAR-054</vt:lpwstr>
  </property>
  <property fmtid="{D5CDD505-2E9C-101B-9397-08002B2CF9AE}" pid="23" name="MC_Author">
    <vt:lpwstr>GRP-Global QMS Post Market Surveillance</vt:lpwstr>
  </property>
  <property fmtid="{D5CDD505-2E9C-101B-9397-08002B2CF9AE}" pid="24" name="MC_Vault">
    <vt:lpwstr>BSR Writeable-Released</vt:lpwstr>
  </property>
  <property fmtid="{D5CDD505-2E9C-101B-9397-08002B2CF9AE}" pid="25" name="MediaServiceImageTags">
    <vt:lpwstr/>
  </property>
  <property fmtid="{D5CDD505-2E9C-101B-9397-08002B2CF9AE}" pid="26" name="docLang">
    <vt:lpwstr>en</vt:lpwstr>
  </property>
</Properties>
</file>